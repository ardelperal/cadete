
<file path=[Content_Types].xml><?xml version="1.0" encoding="utf-8"?>
<Types xmlns="http://schemas.openxmlformats.org/package/2006/content-types">
  <Default Extension="gif" ContentType="image/gi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2DC00" w14:textId="77777777" w:rsidR="00443608" w:rsidRDefault="00443608" w:rsidP="00614B51"/>
    <w:p w14:paraId="470EAFA7" w14:textId="77777777" w:rsidR="00443608" w:rsidRDefault="00244F6A" w:rsidP="00614B51">
      <w:r>
        <w:fldChar w:fldCharType="begin"/>
      </w:r>
      <w:r>
        <w:instrText xml:space="preserve"> ASK  MARDOCCLIENTE "Introducir nombre del Cliente/Empresa"  \* MERGEFORMAT </w:instrText>
      </w:r>
      <w:r>
        <w:fldChar w:fldCharType="separate"/>
      </w:r>
      <w:bookmarkStart w:id="0" w:name="MARDOCCLIENTE"/>
      <w:r w:rsidR="00061408">
        <w:t>DIRECCION GENERAL DE LA GUARDIA CIVIL</w:t>
      </w:r>
      <w:bookmarkEnd w:id="0"/>
      <w:r>
        <w:fldChar w:fldCharType="end"/>
      </w:r>
    </w:p>
    <w:p w14:paraId="19756516" w14:textId="77777777" w:rsidR="00443608" w:rsidRDefault="00E46B83" w:rsidP="00614B51">
      <w:r>
        <w:fldChar w:fldCharType="begin"/>
      </w:r>
      <w:r>
        <w:instrText xml:space="preserve"> ASK  MARCDOCFECHA "Introducir Fecha en formato dd-mm-aaaa"  \* MERGEFORMAT </w:instrText>
      </w:r>
      <w:r>
        <w:fldChar w:fldCharType="separate"/>
      </w:r>
      <w:bookmarkStart w:id="1" w:name="MARCDOCFECHA"/>
      <w:r w:rsidR="00061408">
        <w:t>08/02/2019</w:t>
      </w:r>
      <w:bookmarkEnd w:id="1"/>
      <w:r>
        <w:fldChar w:fldCharType="end"/>
      </w:r>
    </w:p>
    <w:p w14:paraId="47B3BCD5" w14:textId="77777777" w:rsidR="00443608" w:rsidRDefault="00E46B83" w:rsidP="00614B51">
      <w:r>
        <w:fldChar w:fldCharType="begin"/>
      </w:r>
      <w:r>
        <w:instrText xml:space="preserve"> ASK  MARCDOCSERVICIO "Introducir Nombre del Servicio"  \* MERGEFORMAT </w:instrText>
      </w:r>
      <w:r>
        <w:fldChar w:fldCharType="separate"/>
      </w:r>
      <w:bookmarkStart w:id="2" w:name="MARCDOCSERVICIO"/>
      <w:r w:rsidR="00061408">
        <w:t>Servicio de Comunicaciones</w:t>
      </w:r>
      <w:bookmarkEnd w:id="2"/>
      <w:r>
        <w:fldChar w:fldCharType="end"/>
      </w:r>
    </w:p>
    <w:p w14:paraId="556007ED" w14:textId="77777777" w:rsidR="00443608" w:rsidRDefault="00E46B83" w:rsidP="00614B51">
      <w:r>
        <w:fldChar w:fldCharType="begin"/>
      </w:r>
      <w:r>
        <w:instrText xml:space="preserve"> ASK  MARCDOCREF "Introducir Referencia ARGOS"  \* MERGEFORMAT </w:instrText>
      </w:r>
      <w:r>
        <w:fldChar w:fldCharType="separate"/>
      </w:r>
      <w:bookmarkStart w:id="3" w:name="MARCDOCREF"/>
      <w:r w:rsidR="00AB30B8">
        <w:t>251637/1</w:t>
      </w:r>
      <w:bookmarkEnd w:id="3"/>
      <w:r>
        <w:fldChar w:fldCharType="end"/>
      </w:r>
    </w:p>
    <w:p w14:paraId="601CF30D" w14:textId="77777777" w:rsidR="009908CA" w:rsidRDefault="009908CA" w:rsidP="009908CA">
      <w:r>
        <w:fldChar w:fldCharType="begin"/>
      </w:r>
      <w:r>
        <w:instrText xml:space="preserve"> ASK  MARCDOCTELEFONICA "Introducir nombre"  \* MERGEFORMAT </w:instrText>
      </w:r>
      <w:r>
        <w:fldChar w:fldCharType="separate"/>
      </w:r>
      <w:bookmarkStart w:id="4" w:name="MARCDOCTELEFONICA"/>
      <w:r>
        <w:t>TELEFÓNICA</w:t>
      </w:r>
      <w:bookmarkEnd w:id="4"/>
      <w:r>
        <w:fldChar w:fldCharType="end"/>
      </w:r>
    </w:p>
    <w:p w14:paraId="51A51F66" w14:textId="77777777" w:rsidR="00E173AA" w:rsidRDefault="00E173AA" w:rsidP="00E173AA">
      <w:r>
        <w:fldChar w:fldCharType="begin"/>
      </w:r>
      <w:r>
        <w:instrText xml:space="preserve"> ASK  NombreEmpresaQueFactura ""  \* MERGEFORMAT </w:instrText>
      </w:r>
      <w:r>
        <w:fldChar w:fldCharType="separate"/>
      </w:r>
      <w:bookmarkStart w:id="5" w:name="NombreEmpresaQueFactura"/>
      <w:r w:rsidR="002F657D">
        <w:t>Telefónica de España S.A.U.</w:t>
      </w:r>
      <w:bookmarkEnd w:id="5"/>
      <w:r>
        <w:fldChar w:fldCharType="end"/>
      </w:r>
    </w:p>
    <w:p w14:paraId="46B2788D" w14:textId="77777777" w:rsidR="00E173AA" w:rsidRDefault="00E173AA" w:rsidP="00E173AA">
      <w:r>
        <w:fldChar w:fldCharType="begin"/>
      </w:r>
      <w:r>
        <w:instrText xml:space="preserve"> ASK  CIFEmpresaQueFactura ""  \* MERGEFORMAT </w:instrText>
      </w:r>
      <w:r>
        <w:fldChar w:fldCharType="separate"/>
      </w:r>
      <w:bookmarkStart w:id="6" w:name="CIFEmpresaQueFactura"/>
      <w:r w:rsidR="002F657D">
        <w:t>A82018474</w:t>
      </w:r>
      <w:bookmarkEnd w:id="6"/>
      <w:r>
        <w:fldChar w:fldCharType="end"/>
      </w:r>
    </w:p>
    <w:p w14:paraId="47C793A9" w14:textId="77777777" w:rsidR="00E173AA" w:rsidRDefault="00E173AA" w:rsidP="00E173AA">
      <w:r>
        <w:fldChar w:fldCharType="begin"/>
      </w:r>
      <w:r>
        <w:instrText xml:space="preserve"> ASK  DireccionEmpresaQueFactura ""  \* MERGEFORMAT </w:instrText>
      </w:r>
      <w:r>
        <w:fldChar w:fldCharType="separate"/>
      </w:r>
      <w:bookmarkStart w:id="7" w:name="DireccionEmpresaQueFactura"/>
      <w:r w:rsidR="002F657D">
        <w:t>C/. Gran vía, 28. – 28013 - Madrid</w:t>
      </w:r>
      <w:bookmarkEnd w:id="7"/>
      <w:r>
        <w:fldChar w:fldCharType="end"/>
      </w:r>
    </w:p>
    <w:p w14:paraId="4E789D73" w14:textId="77777777" w:rsidR="0046261E" w:rsidRDefault="002348D1" w:rsidP="0046261E">
      <w:r>
        <w:fldChar w:fldCharType="begin"/>
      </w:r>
      <w:r>
        <w:instrText xml:space="preserve"> ASK  AcronimoEmpresaQueFactura ""  \* MERGEFORMAT </w:instrText>
      </w:r>
      <w:r>
        <w:fldChar w:fldCharType="separate"/>
      </w:r>
      <w:bookmarkStart w:id="8" w:name="AcronimoEmpresaQueFactura"/>
      <w:r w:rsidR="002F657D">
        <w:t>TdE</w:t>
      </w:r>
      <w:bookmarkEnd w:id="8"/>
      <w:r>
        <w:fldChar w:fldCharType="end"/>
      </w:r>
    </w:p>
    <w:p w14:paraId="043D2391" w14:textId="77777777" w:rsidR="0046261E" w:rsidRDefault="0046261E" w:rsidP="0046261E">
      <w:r>
        <w:fldChar w:fldCharType="begin"/>
      </w:r>
      <w:r>
        <w:instrText xml:space="preserve"> ASK  MaxDiasPagoFactura ""  \* MERGEFORMAT </w:instrText>
      </w:r>
      <w:r>
        <w:fldChar w:fldCharType="separate"/>
      </w:r>
      <w:bookmarkStart w:id="9" w:name="MaxDiasPagoFactura"/>
      <w:r>
        <w:t>30</w:t>
      </w:r>
      <w:bookmarkEnd w:id="9"/>
      <w:r>
        <w:fldChar w:fldCharType="end"/>
      </w:r>
    </w:p>
    <w:p w14:paraId="388A1C89" w14:textId="77777777" w:rsidR="0046261E" w:rsidRDefault="0046261E" w:rsidP="0046261E">
      <w:r>
        <w:fldChar w:fldCharType="begin"/>
      </w:r>
      <w:r>
        <w:instrText xml:space="preserve"> ASK  DiasAvisoNoProrroga ""  \* MERGEFORMAT </w:instrText>
      </w:r>
      <w:r>
        <w:fldChar w:fldCharType="separate"/>
      </w:r>
      <w:bookmarkStart w:id="10" w:name="DiasAvisoNoProrroga"/>
      <w:r>
        <w:t>15</w:t>
      </w:r>
      <w:bookmarkEnd w:id="10"/>
      <w:r>
        <w:fldChar w:fldCharType="end"/>
      </w:r>
    </w:p>
    <w:p w14:paraId="257589B7" w14:textId="77777777" w:rsidR="0046261E" w:rsidRDefault="0046261E" w:rsidP="0046261E">
      <w:r>
        <w:fldChar w:fldCharType="begin"/>
      </w:r>
      <w:r>
        <w:instrText xml:space="preserve"> ASK  MesesPermanencia ""  \* MERGEFORMAT </w:instrText>
      </w:r>
      <w:r>
        <w:fldChar w:fldCharType="separate"/>
      </w:r>
      <w:bookmarkStart w:id="11" w:name="MesesPermanencia"/>
      <w:r w:rsidR="00E33F74">
        <w:t>36</w:t>
      </w:r>
      <w:bookmarkEnd w:id="11"/>
      <w:r>
        <w:fldChar w:fldCharType="end"/>
      </w:r>
    </w:p>
    <w:p w14:paraId="2930F212" w14:textId="77777777" w:rsidR="0046261E" w:rsidRDefault="0046261E" w:rsidP="0046261E">
      <w:r>
        <w:fldChar w:fldCharType="begin"/>
      </w:r>
      <w:r>
        <w:instrText xml:space="preserve"> ASK  FacturacionMinimaMensual ""  \* MERGEFORMAT </w:instrText>
      </w:r>
      <w:r>
        <w:fldChar w:fldCharType="separate"/>
      </w:r>
      <w:bookmarkStart w:id="12" w:name="FacturacionMinimaMensual"/>
      <w:r w:rsidR="005B5E6A">
        <w:t>99999999999999999</w:t>
      </w:r>
      <w:bookmarkEnd w:id="12"/>
      <w:r>
        <w:fldChar w:fldCharType="end"/>
      </w:r>
    </w:p>
    <w:p w14:paraId="55C3660B" w14:textId="77777777" w:rsidR="0046261E" w:rsidRDefault="0046261E" w:rsidP="0046261E">
      <w:r>
        <w:fldChar w:fldCharType="begin"/>
      </w:r>
      <w:r>
        <w:instrText xml:space="preserve"> ASK  NumeroMinimoLineas ""  \* MERGEFORMAT </w:instrText>
      </w:r>
      <w:r>
        <w:fldChar w:fldCharType="separate"/>
      </w:r>
      <w:bookmarkStart w:id="13" w:name="NumeroMinimoLineas"/>
      <w:r w:rsidR="00E33F74">
        <w:t>99999999999999999999</w:t>
      </w:r>
      <w:bookmarkEnd w:id="13"/>
      <w:r>
        <w:fldChar w:fldCharType="end"/>
      </w:r>
    </w:p>
    <w:p w14:paraId="442E951A" w14:textId="77777777" w:rsidR="0046261E" w:rsidRDefault="0046261E" w:rsidP="0046261E">
      <w:r>
        <w:fldChar w:fldCharType="begin"/>
      </w:r>
      <w:r>
        <w:instrText xml:space="preserve"> ASK  MesesCompromisoPermanencia ""  \* MERGEFORMAT </w:instrText>
      </w:r>
      <w:r>
        <w:fldChar w:fldCharType="separate"/>
      </w:r>
      <w:bookmarkStart w:id="14" w:name="MesesCompromisoPermanencia"/>
      <w:r w:rsidR="00E33F74">
        <w:t>99999999999999999999</w:t>
      </w:r>
      <w:bookmarkEnd w:id="14"/>
      <w:r>
        <w:fldChar w:fldCharType="end"/>
      </w:r>
    </w:p>
    <w:p w14:paraId="4A1AEFDE" w14:textId="77777777" w:rsidR="0046261E" w:rsidRDefault="0046261E" w:rsidP="0046261E">
      <w:r>
        <w:fldChar w:fldCharType="begin"/>
      </w:r>
      <w:r>
        <w:instrText xml:space="preserve"> ASK  PorcentajeReduccionFacturacionIncumplimiento ""  \* MERGEFORMAT </w:instrText>
      </w:r>
      <w:r>
        <w:fldChar w:fldCharType="separate"/>
      </w:r>
      <w:bookmarkStart w:id="15" w:name="PorcentajeReduccionFacturacionIncumplimi"/>
      <w:r w:rsidR="00E33F74">
        <w:t>99999999999999999999</w:t>
      </w:r>
      <w:bookmarkEnd w:id="15"/>
      <w:r>
        <w:fldChar w:fldCharType="end"/>
      </w:r>
    </w:p>
    <w:p w14:paraId="0671074C" w14:textId="77777777" w:rsidR="00F802AC" w:rsidRDefault="00F802AC" w:rsidP="00F802AC">
      <w:r>
        <w:fldChar w:fldCharType="begin"/>
      </w:r>
      <w:r>
        <w:instrText xml:space="preserve"> ASK  DuracionOferta ""  \* MERGEFORMAT </w:instrText>
      </w:r>
      <w:r>
        <w:fldChar w:fldCharType="separate"/>
      </w:r>
      <w:bookmarkStart w:id="16" w:name="DuracionOferta"/>
      <w:r w:rsidR="00D81A92">
        <w:t>2</w:t>
      </w:r>
      <w:bookmarkEnd w:id="16"/>
      <w:r>
        <w:fldChar w:fldCharType="end"/>
      </w:r>
    </w:p>
    <w:p w14:paraId="39319473" w14:textId="77777777" w:rsidR="00F802AC" w:rsidRDefault="00F802AC" w:rsidP="00F802AC">
      <w:r>
        <w:fldChar w:fldCharType="begin"/>
      </w:r>
      <w:r>
        <w:instrText xml:space="preserve"> ASK  Descuento ""  \* MERGEFORMAT </w:instrText>
      </w:r>
      <w:r>
        <w:fldChar w:fldCharType="separate"/>
      </w:r>
      <w:bookmarkStart w:id="17" w:name="Descuento"/>
      <w:r w:rsidR="00075CD6">
        <w:t>0</w:t>
      </w:r>
      <w:bookmarkEnd w:id="17"/>
      <w:r>
        <w:fldChar w:fldCharType="end"/>
      </w:r>
    </w:p>
    <w:p w14:paraId="3E18CF34" w14:textId="77777777" w:rsidR="00D81A92" w:rsidRDefault="00D81A92" w:rsidP="00D81A92">
      <w:r>
        <w:fldChar w:fldCharType="begin"/>
      </w:r>
      <w:r>
        <w:instrText xml:space="preserve"> ASK  Inversion ""  \* MERGEFORMAT </w:instrText>
      </w:r>
      <w:r>
        <w:fldChar w:fldCharType="separate"/>
      </w:r>
      <w:bookmarkStart w:id="18" w:name="Inversion"/>
      <w:r>
        <w:t>999999999999999999</w:t>
      </w:r>
      <w:bookmarkEnd w:id="18"/>
      <w:r>
        <w:fldChar w:fldCharType="end"/>
      </w:r>
    </w:p>
    <w:p w14:paraId="58D1C60C" w14:textId="77777777" w:rsidR="00740D0E" w:rsidRDefault="00740D0E" w:rsidP="00740D0E">
      <w:r>
        <w:fldChar w:fldCharType="begin"/>
      </w:r>
      <w:r>
        <w:instrText xml:space="preserve"> ASK  PVC ""  \* MERGEFORMAT </w:instrText>
      </w:r>
      <w:r>
        <w:fldChar w:fldCharType="separate"/>
      </w:r>
      <w:bookmarkStart w:id="19" w:name="PVC"/>
      <w:r>
        <w:t>3.653,56 €</w:t>
      </w:r>
      <w:bookmarkEnd w:id="19"/>
      <w:r>
        <w:fldChar w:fldCharType="end"/>
      </w:r>
    </w:p>
    <w:p w14:paraId="02A79121" w14:textId="77777777" w:rsidR="00F802AC" w:rsidRDefault="00F802AC" w:rsidP="00614B51"/>
    <w:p w14:paraId="71775F80" w14:textId="77777777" w:rsidR="00F802AC" w:rsidRDefault="00F802AC" w:rsidP="00614B51"/>
    <w:p w14:paraId="0B979A68" w14:textId="77777777" w:rsidR="00F802AC" w:rsidRDefault="00F802AC" w:rsidP="00614B51"/>
    <w:p w14:paraId="520B375C" w14:textId="77777777" w:rsidR="00F802AC" w:rsidRDefault="00F802AC" w:rsidP="00614B51"/>
    <w:p w14:paraId="1357AB60" w14:textId="77777777" w:rsidR="00F802AC" w:rsidRDefault="00F802AC" w:rsidP="00614B51"/>
    <w:p w14:paraId="25564B62" w14:textId="77777777" w:rsidR="00F802AC" w:rsidRDefault="00F802AC" w:rsidP="00614B51"/>
    <w:p w14:paraId="7A96A958" w14:textId="77777777" w:rsidR="00F802AC" w:rsidRDefault="00F802AC" w:rsidP="00614B51"/>
    <w:p w14:paraId="00EB7E66" w14:textId="77777777" w:rsidR="00F802AC" w:rsidRDefault="00F802AC" w:rsidP="00614B51"/>
    <w:p w14:paraId="655CB20B" w14:textId="77777777" w:rsidR="00F802AC" w:rsidRDefault="00F802AC" w:rsidP="00614B51"/>
    <w:p w14:paraId="30274988" w14:textId="77777777" w:rsidR="00F802AC" w:rsidRDefault="00F802AC" w:rsidP="00614B51"/>
    <w:p w14:paraId="6E3CBD2C" w14:textId="77777777" w:rsidR="00443608" w:rsidRDefault="00AB209D" w:rsidP="00614B5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75E24DC3" wp14:editId="05CE32A5">
                <wp:simplePos x="0" y="0"/>
                <wp:positionH relativeFrom="margin">
                  <wp:align>left</wp:align>
                </wp:positionH>
                <wp:positionV relativeFrom="page">
                  <wp:posOffset>6498590</wp:posOffset>
                </wp:positionV>
                <wp:extent cx="5872480" cy="853440"/>
                <wp:effectExtent l="3810" t="0" r="635" b="0"/>
                <wp:wrapSquare wrapText="bothSides"/>
                <wp:docPr id="11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2480" cy="853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55305E" w14:textId="77777777" w:rsidR="00D47222" w:rsidRPr="00FE39D8" w:rsidRDefault="00D47222" w:rsidP="00D47222">
                            <w:pPr>
                              <w:spacing w:after="120" w:line="480" w:lineRule="exact"/>
                              <w:jc w:val="left"/>
                              <w:rPr>
                                <w:rFonts w:ascii="Telefonica Headline Light" w:hAnsi="Telefonica Headline Light"/>
                                <w:color w:val="003245"/>
                                <w:sz w:val="48"/>
                                <w:szCs w:val="48"/>
                                <w:highlight w:val="yellow"/>
                              </w:rPr>
                            </w:pPr>
                            <w:r w:rsidRPr="00FE39D8">
                              <w:rPr>
                                <w:rFonts w:ascii="Telefonica Headline Light" w:hAnsi="Telefonica Headline Light"/>
                                <w:color w:val="003245"/>
                                <w:sz w:val="48"/>
                                <w:szCs w:val="48"/>
                                <w:highlight w:val="yellow"/>
                              </w:rPr>
                              <w:t>NOMBRE DE LA OFERTA</w:t>
                            </w:r>
                          </w:p>
                          <w:p w14:paraId="5A2D4C21" w14:textId="77777777" w:rsidR="00D47222" w:rsidRPr="00FE39D8" w:rsidRDefault="00D47222" w:rsidP="00D47222">
                            <w:pPr>
                              <w:spacing w:after="120" w:line="480" w:lineRule="exact"/>
                              <w:jc w:val="left"/>
                              <w:rPr>
                                <w:rFonts w:ascii="Telefonica Headline Light" w:hAnsi="Telefonica Headline Light"/>
                                <w:color w:val="003245"/>
                                <w:sz w:val="32"/>
                                <w:szCs w:val="32"/>
                                <w:highlight w:val="yellow"/>
                              </w:rPr>
                            </w:pPr>
                            <w:r w:rsidRPr="00FE39D8">
                              <w:rPr>
                                <w:rFonts w:ascii="Telefonica Headline Light" w:hAnsi="Telefonica Headline Light"/>
                                <w:color w:val="003245"/>
                                <w:sz w:val="32"/>
                                <w:szCs w:val="32"/>
                                <w:highlight w:val="yellow"/>
                              </w:rPr>
                              <w:t>Fecha</w:t>
                            </w:r>
                          </w:p>
                          <w:p w14:paraId="16CE80DB" w14:textId="77777777" w:rsidR="00D47222" w:rsidRPr="00323A16" w:rsidRDefault="00D47222" w:rsidP="00D47222">
                            <w:pPr>
                              <w:spacing w:after="120" w:line="480" w:lineRule="exact"/>
                              <w:jc w:val="left"/>
                              <w:rPr>
                                <w:rFonts w:ascii="Telefonica Headline Light" w:hAnsi="Telefonica Headline Light"/>
                                <w:color w:val="003245"/>
                                <w:sz w:val="32"/>
                                <w:szCs w:val="32"/>
                              </w:rPr>
                            </w:pPr>
                            <w:r w:rsidRPr="00FE39D8">
                              <w:rPr>
                                <w:rFonts w:ascii="Telefonica Headline Light" w:hAnsi="Telefonica Headline Light"/>
                                <w:color w:val="003245"/>
                                <w:sz w:val="32"/>
                                <w:szCs w:val="32"/>
                                <w:highlight w:val="yellow"/>
                              </w:rPr>
                              <w:t>Código</w:t>
                            </w:r>
                          </w:p>
                          <w:p w14:paraId="0B32167F" w14:textId="77777777" w:rsidR="00AD50BA" w:rsidRPr="00D47222" w:rsidRDefault="00AD50BA" w:rsidP="00053F8C">
                            <w:pPr>
                              <w:spacing w:after="120" w:line="480" w:lineRule="exact"/>
                              <w:jc w:val="left"/>
                              <w:rPr>
                                <w:rFonts w:ascii="Telefonica Headline Light" w:hAnsi="Telefonica Headline Light"/>
                                <w:color w:val="003245"/>
                                <w:sz w:val="48"/>
                                <w:szCs w:val="48"/>
                                <w:highlight w:val="yello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5E24DC3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0;margin-top:511.7pt;width:462.4pt;height:67.2pt;z-index:25165721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" filled="f" stroked="f" strokecolor="white">
                <v:textbox style="mso-fit-shape-to-text:t">
                  <w:txbxContent>
                    <w:p w14:paraId="3755305E" w14:textId="77777777" w:rsidR="00D47222" w:rsidRPr="00FE39D8" w:rsidRDefault="00D47222" w:rsidP="00D47222">
                      <w:pPr>
                        <w:spacing w:after="120" w:line="480" w:lineRule="exact"/>
                        <w:jc w:val="left"/>
                        <w:rPr>
                          <w:rFonts w:ascii="Telefonica Headline Light" w:hAnsi="Telefonica Headline Light"/>
                          <w:color w:val="003245"/>
                          <w:sz w:val="48"/>
                          <w:szCs w:val="48"/>
                          <w:highlight w:val="yellow"/>
                        </w:rPr>
                      </w:pPr>
                      <w:r w:rsidRPr="00FE39D8">
                        <w:rPr>
                          <w:rFonts w:ascii="Telefonica Headline Light" w:hAnsi="Telefonica Headline Light"/>
                          <w:color w:val="003245"/>
                          <w:sz w:val="48"/>
                          <w:szCs w:val="48"/>
                          <w:highlight w:val="yellow"/>
                        </w:rPr>
                        <w:t>NOMBRE DE LA OFERTA</w:t>
                      </w:r>
                    </w:p>
                    <w:p w14:paraId="5A2D4C21" w14:textId="77777777" w:rsidR="00D47222" w:rsidRPr="00FE39D8" w:rsidRDefault="00D47222" w:rsidP="00D47222">
                      <w:pPr>
                        <w:spacing w:after="120" w:line="480" w:lineRule="exact"/>
                        <w:jc w:val="left"/>
                        <w:rPr>
                          <w:rFonts w:ascii="Telefonica Headline Light" w:hAnsi="Telefonica Headline Light"/>
                          <w:color w:val="003245"/>
                          <w:sz w:val="32"/>
                          <w:szCs w:val="32"/>
                          <w:highlight w:val="yellow"/>
                        </w:rPr>
                      </w:pPr>
                      <w:r w:rsidRPr="00FE39D8">
                        <w:rPr>
                          <w:rFonts w:ascii="Telefonica Headline Light" w:hAnsi="Telefonica Headline Light"/>
                          <w:color w:val="003245"/>
                          <w:sz w:val="32"/>
                          <w:szCs w:val="32"/>
                          <w:highlight w:val="yellow"/>
                        </w:rPr>
                        <w:t>Fecha</w:t>
                      </w:r>
                    </w:p>
                    <w:p w14:paraId="16CE80DB" w14:textId="77777777" w:rsidR="00D47222" w:rsidRPr="00323A16" w:rsidRDefault="00D47222" w:rsidP="00D47222">
                      <w:pPr>
                        <w:spacing w:after="120" w:line="480" w:lineRule="exact"/>
                        <w:jc w:val="left"/>
                        <w:rPr>
                          <w:rFonts w:ascii="Telefonica Headline Light" w:hAnsi="Telefonica Headline Light"/>
                          <w:color w:val="003245"/>
                          <w:sz w:val="32"/>
                          <w:szCs w:val="32"/>
                        </w:rPr>
                      </w:pPr>
                      <w:r w:rsidRPr="00FE39D8">
                        <w:rPr>
                          <w:rFonts w:ascii="Telefonica Headline Light" w:hAnsi="Telefonica Headline Light"/>
                          <w:color w:val="003245"/>
                          <w:sz w:val="32"/>
                          <w:szCs w:val="32"/>
                          <w:highlight w:val="yellow"/>
                        </w:rPr>
                        <w:t>Código</w:t>
                      </w:r>
                    </w:p>
                    <w:p w14:paraId="0B32167F" w14:textId="77777777" w:rsidR="00AD50BA" w:rsidRPr="00D47222" w:rsidRDefault="00AD50BA" w:rsidP="00053F8C">
                      <w:pPr>
                        <w:spacing w:after="120" w:line="480" w:lineRule="exact"/>
                        <w:jc w:val="left"/>
                        <w:rPr>
                          <w:rFonts w:ascii="Telefonica Headline Light" w:hAnsi="Telefonica Headline Light"/>
                          <w:color w:val="003245"/>
                          <w:sz w:val="48"/>
                          <w:szCs w:val="48"/>
                          <w:highlight w:val="yellow"/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5279A0B5" wp14:editId="1F172582">
                <wp:simplePos x="0" y="0"/>
                <wp:positionH relativeFrom="margin">
                  <wp:align>left</wp:align>
                </wp:positionH>
                <wp:positionV relativeFrom="page">
                  <wp:posOffset>5238750</wp:posOffset>
                </wp:positionV>
                <wp:extent cx="2611755" cy="593090"/>
                <wp:effectExtent l="13335" t="9525" r="13335" b="6985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1755" cy="59309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A9F8677" w14:textId="77777777" w:rsidR="00AD50BA" w:rsidRPr="00855774" w:rsidRDefault="00AD50BA" w:rsidP="00053F8C">
                            <w:pPr>
                              <w:rPr>
                                <w:rFonts w:ascii="Telefonica Headline Light" w:hAnsi="Telefonica Headline Light"/>
                                <w:color w:val="B2BEC3"/>
                                <w:sz w:val="62"/>
                                <w:szCs w:val="62"/>
                              </w:rPr>
                            </w:pPr>
                            <w:r w:rsidRPr="00855774">
                              <w:rPr>
                                <w:rFonts w:ascii="Telefonica Headline Light" w:hAnsi="Telefonica Headline Light"/>
                                <w:color w:val="B2BEC3"/>
                                <w:sz w:val="62"/>
                                <w:szCs w:val="62"/>
                              </w:rPr>
                              <w:t>O</w:t>
                            </w:r>
                            <w:r>
                              <w:rPr>
                                <w:rFonts w:ascii="Telefonica Headline Light" w:hAnsi="Telefonica Headline Light"/>
                                <w:color w:val="B2BEC3"/>
                                <w:sz w:val="62"/>
                                <w:szCs w:val="62"/>
                              </w:rPr>
                              <w:t>ferta</w:t>
                            </w:r>
                            <w:r w:rsidRPr="00855774">
                              <w:rPr>
                                <w:rFonts w:ascii="Telefonica Headline Light" w:hAnsi="Telefonica Headline Light"/>
                                <w:color w:val="B2BEC3"/>
                                <w:sz w:val="62"/>
                                <w:szCs w:val="62"/>
                              </w:rPr>
                              <w:t xml:space="preserve"> </w:t>
                            </w:r>
                            <w:r>
                              <w:rPr>
                                <w:rFonts w:ascii="Telefonica Headline Light" w:hAnsi="Telefonica Headline Light"/>
                                <w:color w:val="B2BEC3"/>
                                <w:sz w:val="62"/>
                                <w:szCs w:val="62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79A0B5" id="Cuadro de texto 2" o:spid="_x0000_s1027" type="#_x0000_t202" style="position:absolute;left:0;text-align:left;margin-left:0;margin-top:412.5pt;width:205.65pt;height:46.7pt;z-index:25165619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" filled="f" strokecolor="white">
                <v:textbox style="mso-fit-shape-to-text:t">
                  <w:txbxContent>
                    <w:p w14:paraId="5A9F8677" w14:textId="77777777" w:rsidR="00AD50BA" w:rsidRPr="00855774" w:rsidRDefault="00AD50BA" w:rsidP="00053F8C">
                      <w:pPr>
                        <w:rPr>
                          <w:rFonts w:ascii="Telefonica Headline Light" w:hAnsi="Telefonica Headline Light"/>
                          <w:color w:val="B2BEC3"/>
                          <w:sz w:val="62"/>
                          <w:szCs w:val="62"/>
                        </w:rPr>
                      </w:pPr>
                      <w:r w:rsidRPr="00855774">
                        <w:rPr>
                          <w:rFonts w:ascii="Telefonica Headline Light" w:hAnsi="Telefonica Headline Light"/>
                          <w:color w:val="B2BEC3"/>
                          <w:sz w:val="62"/>
                          <w:szCs w:val="62"/>
                        </w:rPr>
                        <w:t>O</w:t>
                      </w:r>
                      <w:r>
                        <w:rPr>
                          <w:rFonts w:ascii="Telefonica Headline Light" w:hAnsi="Telefonica Headline Light"/>
                          <w:color w:val="B2BEC3"/>
                          <w:sz w:val="62"/>
                          <w:szCs w:val="62"/>
                        </w:rPr>
                        <w:t>ferta</w:t>
                      </w:r>
                      <w:r w:rsidRPr="00855774">
                        <w:rPr>
                          <w:rFonts w:ascii="Telefonica Headline Light" w:hAnsi="Telefonica Headline Light"/>
                          <w:color w:val="B2BEC3"/>
                          <w:sz w:val="62"/>
                          <w:szCs w:val="62"/>
                        </w:rPr>
                        <w:t xml:space="preserve"> </w:t>
                      </w:r>
                      <w:r>
                        <w:rPr>
                          <w:rFonts w:ascii="Telefonica Headline Light" w:hAnsi="Telefonica Headline Light"/>
                          <w:color w:val="B2BEC3"/>
                          <w:sz w:val="62"/>
                          <w:szCs w:val="62"/>
                        </w:rPr>
                        <w:t>de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2B3227DD" w14:textId="77777777" w:rsidR="00443608" w:rsidRDefault="004B58F0" w:rsidP="00614B5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5606B954" wp14:editId="5B00A1D5">
                <wp:simplePos x="0" y="0"/>
                <wp:positionH relativeFrom="margin">
                  <wp:align>left</wp:align>
                </wp:positionH>
                <wp:positionV relativeFrom="page">
                  <wp:posOffset>5642743</wp:posOffset>
                </wp:positionV>
                <wp:extent cx="4531360" cy="980440"/>
                <wp:effectExtent l="0" t="0" r="0" b="0"/>
                <wp:wrapNone/>
                <wp:docPr id="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31360" cy="980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350F05" w14:textId="77777777" w:rsidR="00AD50BA" w:rsidRPr="001653AF" w:rsidRDefault="009908CA" w:rsidP="00053F8C">
                            <w:pPr>
                              <w:rPr>
                                <w:rFonts w:ascii="Telefonica Headline Light" w:hAnsi="Telefonica Headline Light"/>
                                <w:color w:val="0066FF"/>
                                <w:sz w:val="112"/>
                                <w:szCs w:val="112"/>
                              </w:rPr>
                            </w:pPr>
                            <w:r w:rsidRPr="001653AF">
                              <w:rPr>
                                <w:rFonts w:ascii="Telefonica Headline Light" w:hAnsi="Telefonica Headline Light"/>
                                <w:color w:val="0066FF"/>
                                <w:sz w:val="112"/>
                                <w:szCs w:val="112"/>
                              </w:rPr>
                              <w:fldChar w:fldCharType="begin"/>
                            </w:r>
                            <w:r w:rsidRPr="001653AF">
                              <w:rPr>
                                <w:rFonts w:ascii="Telefonica Headline Light" w:hAnsi="Telefonica Headline Light"/>
                                <w:color w:val="0066FF"/>
                                <w:sz w:val="112"/>
                                <w:szCs w:val="112"/>
                              </w:rPr>
                              <w:instrText xml:space="preserve"> REF  MARCDOCTELEFONICA  \* MERGEFORMAT </w:instrText>
                            </w:r>
                            <w:r w:rsidRPr="001653AF">
                              <w:rPr>
                                <w:rFonts w:ascii="Telefonica Headline Light" w:hAnsi="Telefonica Headline Light"/>
                                <w:color w:val="0066FF"/>
                                <w:sz w:val="112"/>
                                <w:szCs w:val="112"/>
                              </w:rPr>
                              <w:fldChar w:fldCharType="separate"/>
                            </w:r>
                            <w:r w:rsidRPr="001653AF">
                              <w:rPr>
                                <w:rFonts w:ascii="Telefonica Headline Light" w:hAnsi="Telefonica Headline Light"/>
                                <w:color w:val="0066FF"/>
                                <w:sz w:val="112"/>
                                <w:szCs w:val="112"/>
                              </w:rPr>
                              <w:t>TELEFÓNICA</w:t>
                            </w:r>
                            <w:r w:rsidRPr="001653AF">
                              <w:rPr>
                                <w:rFonts w:ascii="Telefonica Headline Light" w:hAnsi="Telefonica Headline Light"/>
                                <w:color w:val="0066FF"/>
                                <w:sz w:val="112"/>
                                <w:szCs w:val="1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06B954" id="Text Box 18" o:spid="_x0000_s1028" type="#_x0000_t202" style="position:absolute;left:0;text-align:left;margin-left:0;margin-top:444.3pt;width:356.8pt;height:77.2pt;z-index:-25165619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" filled="f" stroked="f" strokecolor="white">
                <v:textbox style="mso-fit-shape-to-text:t">
                  <w:txbxContent>
                    <w:p w14:paraId="6A350F05" w14:textId="77777777" w:rsidR="00AD50BA" w:rsidRPr="001653AF" w:rsidRDefault="009908CA" w:rsidP="00053F8C">
                      <w:pPr>
                        <w:rPr>
                          <w:rFonts w:ascii="Telefonica Headline Light" w:hAnsi="Telefonica Headline Light"/>
                          <w:color w:val="0066FF"/>
                          <w:sz w:val="112"/>
                          <w:szCs w:val="112"/>
                        </w:rPr>
                      </w:pPr>
                      <w:r w:rsidRPr="001653AF">
                        <w:rPr>
                          <w:rFonts w:ascii="Telefonica Headline Light" w:hAnsi="Telefonica Headline Light"/>
                          <w:color w:val="0066FF"/>
                          <w:sz w:val="112"/>
                          <w:szCs w:val="112"/>
                        </w:rPr>
                        <w:fldChar w:fldCharType="begin"/>
                      </w:r>
                      <w:r w:rsidRPr="001653AF">
                        <w:rPr>
                          <w:rFonts w:ascii="Telefonica Headline Light" w:hAnsi="Telefonica Headline Light"/>
                          <w:color w:val="0066FF"/>
                          <w:sz w:val="112"/>
                          <w:szCs w:val="112"/>
                        </w:rPr>
                        <w:instrText xml:space="preserve"> REF  MARCDOCTELEFONICA  \* MERGEFORMAT </w:instrText>
                      </w:r>
                      <w:r w:rsidRPr="001653AF">
                        <w:rPr>
                          <w:rFonts w:ascii="Telefonica Headline Light" w:hAnsi="Telefonica Headline Light"/>
                          <w:color w:val="0066FF"/>
                          <w:sz w:val="112"/>
                          <w:szCs w:val="112"/>
                        </w:rPr>
                        <w:fldChar w:fldCharType="separate"/>
                      </w:r>
                      <w:r w:rsidRPr="001653AF">
                        <w:rPr>
                          <w:rFonts w:ascii="Telefonica Headline Light" w:hAnsi="Telefonica Headline Light"/>
                          <w:color w:val="0066FF"/>
                          <w:sz w:val="112"/>
                          <w:szCs w:val="112"/>
                        </w:rPr>
                        <w:t>TELEFÓNICA</w:t>
                      </w:r>
                      <w:r w:rsidRPr="001653AF">
                        <w:rPr>
                          <w:rFonts w:ascii="Telefonica Headline Light" w:hAnsi="Telefonica Headline Light"/>
                          <w:color w:val="0066FF"/>
                          <w:sz w:val="112"/>
                          <w:szCs w:val="112"/>
                        </w:rPr>
                        <w:fldChar w:fldCharType="end"/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3E300BE6" w14:textId="77777777" w:rsidR="00443608" w:rsidRDefault="00443608" w:rsidP="00614B51"/>
    <w:p w14:paraId="54453C63" w14:textId="77777777" w:rsidR="00443608" w:rsidRDefault="00867583" w:rsidP="00614B51">
      <w:r>
        <w:rPr>
          <w:noProof/>
        </w:rPr>
        <w:drawing>
          <wp:anchor distT="0" distB="0" distL="114300" distR="114300" simplePos="0" relativeHeight="251655168" behindDoc="1" locked="0" layoutInCell="0" allowOverlap="1" wp14:anchorId="424D4BCF" wp14:editId="2A621F77">
            <wp:simplePos x="0" y="0"/>
            <wp:positionH relativeFrom="page">
              <wp:posOffset>0</wp:posOffset>
            </wp:positionH>
            <wp:positionV relativeFrom="page">
              <wp:posOffset>6391113</wp:posOffset>
            </wp:positionV>
            <wp:extent cx="7559675" cy="4276725"/>
            <wp:effectExtent l="0" t="0" r="3175" b="9525"/>
            <wp:wrapNone/>
            <wp:docPr id="9" name="Imagen 2" descr="DOC-TRABAJO-PORT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OC-TRABAJO-PORTAD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9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427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2A86E4" w14:textId="77777777" w:rsidR="00443608" w:rsidRDefault="00443608" w:rsidP="00614B51"/>
    <w:p w14:paraId="1D85CC5F" w14:textId="77777777" w:rsidR="00AA3677" w:rsidRDefault="00AA3677">
      <w:pPr>
        <w:jc w:val="left"/>
      </w:pPr>
      <w:r>
        <w:br w:type="page"/>
      </w:r>
    </w:p>
    <w:p w14:paraId="30FE0F96" w14:textId="77777777" w:rsidR="00792389" w:rsidRDefault="00792389" w:rsidP="00792389">
      <w:pPr>
        <w:rPr>
          <w:b/>
          <w:sz w:val="36"/>
          <w:szCs w:val="36"/>
        </w:rPr>
      </w:pPr>
      <w:r w:rsidRPr="00A94372">
        <w:rPr>
          <w:b/>
          <w:sz w:val="36"/>
          <w:szCs w:val="36"/>
        </w:rPr>
        <w:lastRenderedPageBreak/>
        <w:t xml:space="preserve">Declaración de confidencialidad y </w:t>
      </w:r>
      <w:r>
        <w:rPr>
          <w:b/>
          <w:sz w:val="36"/>
          <w:szCs w:val="36"/>
        </w:rPr>
        <w:t>protección de datos</w:t>
      </w:r>
    </w:p>
    <w:p w14:paraId="1DA8B460" w14:textId="77777777" w:rsidR="00792389" w:rsidRPr="00A94372" w:rsidRDefault="00792389" w:rsidP="00792389"/>
    <w:p w14:paraId="6C1C9A45" w14:textId="77777777" w:rsidR="00792389" w:rsidRDefault="00792389" w:rsidP="00792389">
      <w:r>
        <w:t>La presente documentación es propiedad de Telefónica, tiene carácter confidencial y no podrá ser objeto de reproducción total o parcial, tratamiento informático ni transmisión de ninguna forma o por cualquier medio, ya sea electrónico, mecánico, por fotocopia, registro o cualquiera otro. Asimismo, tampoco podrá ser objeto de préstamo, alquiler o cualquier forma de cesión de uso sin el permiso previo y escrito de Telefónica., titular del Copyright. El incumplimiento de las limitaciones señaladas por cualquier persona que tenga acceso a la documentación será perseguido conforme a la ley.</w:t>
      </w:r>
    </w:p>
    <w:p w14:paraId="20572947" w14:textId="77777777" w:rsidR="00792389" w:rsidRDefault="00792389" w:rsidP="00792389"/>
    <w:p w14:paraId="4AD744F6" w14:textId="77777777" w:rsidR="00792389" w:rsidRDefault="00792389" w:rsidP="00792389">
      <w:r>
        <w:t>Cualquier dato, inclusive de carácter personal, entregado y/u obtenido por las partes como consecuencia de la provisión/recepción del Servicio, única y exclusivamente podrá ser utilizado o aplicado para dicho fin, no pudiendo ser entregados o cedidos a terceros bajo ningún título (salvo el tratamiento o acceso por aquellos terceros relacionados con la recepción/provisión del Servicio o aquellos casos en los que legalmente la parte viniera obligada, sirviendo en dicho caso esta cláusula como consentimiento expreso a tales efectos), ni siquiera a los meros efectos de su conservación. Las partes deberán adoptar las medidas de índole técnico y organizativas necesarias para garantizar la seguridad de los datos y evitar su alteración, pérdida tratamiento o acceso no autorizado, habida cuenta del estado de la tecnología, la naturaleza de los datos suministrados y los riesgos a que están expuestos, ya provengan de la acción humana o del medio físico o natural.</w:t>
      </w:r>
    </w:p>
    <w:p w14:paraId="3F7D65BD" w14:textId="77777777" w:rsidR="00792389" w:rsidRDefault="00792389" w:rsidP="00792389"/>
    <w:p w14:paraId="4D7FAF8C" w14:textId="4130B954" w:rsidR="005C61D6" w:rsidRDefault="005C61D6">
      <w:pPr>
        <w:jc w:val="left"/>
      </w:pPr>
      <w:bookmarkStart w:id="20" w:name="_Hlk134602151"/>
      <w:r w:rsidRPr="005C61D6">
        <w:t>En caso de que como consecuencia de la provisión del Servicio el proveedor de este accediera a datos de carácter personal del Cliente (o de sus clientes o empleados, de los que el Cliente ahora manifiesta haber obtenido</w:t>
      </w:r>
      <w:r w:rsidR="003A6996">
        <w:t xml:space="preserve"> </w:t>
      </w:r>
      <w:r w:rsidR="00827665">
        <w:t>el</w:t>
      </w:r>
      <w:r w:rsidRPr="005C61D6">
        <w:t xml:space="preserve"> previo consentimiento), cumplirá con las obligaciones que establece la vigente Ley de Protecci</w:t>
      </w:r>
      <w:r>
        <w:t>ón de D</w:t>
      </w:r>
      <w:r w:rsidRPr="005C61D6">
        <w:t>atos de Carácter Personal y, en especial, lo previsto en su artículo 12, a cuyo fin, el Cliente impartirá al proveedor las instrucciones oportunas así como la naturaleza de los datos a tratar para la aplicación de las correspondientes medidas de seguridad que regula en su Título VIII el Real Decreto 1720/2007, de 21 de diciembre o cualquier norma que pueda modificar o sustituir a la anterior.</w:t>
      </w:r>
    </w:p>
    <w:bookmarkEnd w:id="20"/>
    <w:p w14:paraId="2D8A8B1A" w14:textId="77777777" w:rsidR="005C61D6" w:rsidRDefault="005C61D6">
      <w:pPr>
        <w:jc w:val="left"/>
      </w:pPr>
    </w:p>
    <w:p w14:paraId="298EC37B" w14:textId="77777777" w:rsidR="005C61D6" w:rsidRDefault="005C61D6">
      <w:pPr>
        <w:jc w:val="left"/>
      </w:pPr>
    </w:p>
    <w:p w14:paraId="1C3F603F" w14:textId="77777777" w:rsidR="005C61D6" w:rsidRDefault="005C61D6">
      <w:pPr>
        <w:jc w:val="left"/>
      </w:pPr>
    </w:p>
    <w:p w14:paraId="53231554" w14:textId="77777777" w:rsidR="005C61D6" w:rsidRDefault="005C61D6">
      <w:pPr>
        <w:jc w:val="left"/>
      </w:pPr>
    </w:p>
    <w:p w14:paraId="1155499F" w14:textId="77777777" w:rsidR="005C61D6" w:rsidRDefault="005C61D6">
      <w:pPr>
        <w:jc w:val="left"/>
      </w:pPr>
    </w:p>
    <w:p w14:paraId="705C8E02" w14:textId="77777777" w:rsidR="005C61D6" w:rsidRDefault="005C61D6">
      <w:pPr>
        <w:jc w:val="left"/>
      </w:pPr>
    </w:p>
    <w:p w14:paraId="011DBE09" w14:textId="0FF620FF" w:rsidR="00D47222" w:rsidRDefault="00D47222">
      <w:pPr>
        <w:jc w:val="left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15DD4DA" wp14:editId="57BB60A6">
            <wp:simplePos x="0" y="0"/>
            <wp:positionH relativeFrom="page">
              <wp:align>right</wp:align>
            </wp:positionH>
            <wp:positionV relativeFrom="paragraph">
              <wp:posOffset>762635</wp:posOffset>
            </wp:positionV>
            <wp:extent cx="7600950" cy="4514215"/>
            <wp:effectExtent l="0" t="0" r="0" b="63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4514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  <w:r>
        <w:rPr>
          <w:noProof/>
        </w:rPr>
        <w:drawing>
          <wp:anchor distT="0" distB="0" distL="114300" distR="114300" simplePos="0" relativeHeight="251663360" behindDoc="0" locked="1" layoutInCell="1" allowOverlap="1" wp14:anchorId="4A7795A6" wp14:editId="68B4D6DF">
            <wp:simplePos x="0" y="0"/>
            <wp:positionH relativeFrom="margin">
              <wp:align>right</wp:align>
            </wp:positionH>
            <wp:positionV relativeFrom="page">
              <wp:posOffset>7169785</wp:posOffset>
            </wp:positionV>
            <wp:extent cx="1300480" cy="599440"/>
            <wp:effectExtent l="0" t="0" r="0" b="0"/>
            <wp:wrapNone/>
            <wp:docPr id="28" name="Imagen 28" descr="Sellos OTs 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ellos OTs 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480" cy="599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100D0C" w14:textId="77777777" w:rsidR="00D47222" w:rsidRDefault="00D47222" w:rsidP="00D47222">
      <w:pPr>
        <w:jc w:val="center"/>
        <w:rPr>
          <w:noProof/>
          <w:sz w:val="40"/>
          <w:szCs w:val="40"/>
        </w:rPr>
      </w:pPr>
    </w:p>
    <w:p w14:paraId="610F66DC" w14:textId="77777777" w:rsidR="00FC43F0" w:rsidRPr="00FC43F0" w:rsidRDefault="00FC43F0" w:rsidP="00FC43F0">
      <w:pPr>
        <w:rPr>
          <w:b/>
          <w:bCs/>
        </w:rPr>
      </w:pPr>
      <w:r w:rsidRPr="00FC43F0">
        <w:rPr>
          <w:b/>
          <w:bCs/>
        </w:rPr>
        <w:t>Cuadro de control de firmas</w:t>
      </w:r>
    </w:p>
    <w:p w14:paraId="74E3D163" w14:textId="77777777" w:rsidR="00FC43F0" w:rsidRDefault="00FC43F0" w:rsidP="00FC43F0"/>
    <w:p w14:paraId="5FCF7C8B" w14:textId="4661F72E" w:rsidR="00FC43F0" w:rsidRDefault="00FC43F0" w:rsidP="00FC43F0">
      <w:r>
        <w:tab/>
      </w:r>
    </w:p>
    <w:tbl>
      <w:tblPr>
        <w:tblW w:w="9927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37"/>
        <w:gridCol w:w="1134"/>
        <w:gridCol w:w="2835"/>
        <w:gridCol w:w="2552"/>
        <w:gridCol w:w="2269"/>
      </w:tblGrid>
      <w:tr w:rsidR="00FC43F0" w14:paraId="338AC9D0" w14:textId="77777777" w:rsidTr="00986DB0">
        <w:trPr>
          <w:jc w:val="center"/>
        </w:trPr>
        <w:tc>
          <w:tcPr>
            <w:tcW w:w="1137" w:type="dxa"/>
            <w:tcBorders>
              <w:top w:val="single" w:sz="2" w:space="0" w:color="auto"/>
              <w:bottom w:val="single" w:sz="4" w:space="0" w:color="auto"/>
            </w:tcBorders>
          </w:tcPr>
          <w:p w14:paraId="35E9C700" w14:textId="77777777" w:rsidR="00FC43F0" w:rsidRDefault="00FC43F0" w:rsidP="00986DB0">
            <w:pPr>
              <w:autoSpaceDE w:val="0"/>
              <w:autoSpaceDN w:val="0"/>
              <w:adjustRightInd w:val="0"/>
              <w:spacing w:line="240" w:lineRule="exact"/>
              <w:ind w:left="285" w:hanging="284"/>
              <w:jc w:val="center"/>
              <w:rPr>
                <w:szCs w:val="22"/>
              </w:rPr>
            </w:pPr>
            <w:r>
              <w:rPr>
                <w:szCs w:val="22"/>
              </w:rPr>
              <w:t>EDICIÓN</w:t>
            </w:r>
          </w:p>
        </w:tc>
        <w:tc>
          <w:tcPr>
            <w:tcW w:w="1134" w:type="dxa"/>
            <w:tcBorders>
              <w:top w:val="single" w:sz="2" w:space="0" w:color="auto"/>
              <w:bottom w:val="single" w:sz="4" w:space="0" w:color="auto"/>
            </w:tcBorders>
          </w:tcPr>
          <w:p w14:paraId="6484110E" w14:textId="77777777" w:rsidR="00FC43F0" w:rsidRDefault="00FC43F0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  <w:r>
              <w:rPr>
                <w:szCs w:val="22"/>
              </w:rPr>
              <w:t>FECHA</w:t>
            </w:r>
          </w:p>
        </w:tc>
        <w:tc>
          <w:tcPr>
            <w:tcW w:w="2835" w:type="dxa"/>
            <w:tcBorders>
              <w:top w:val="single" w:sz="2" w:space="0" w:color="auto"/>
              <w:bottom w:val="single" w:sz="4" w:space="0" w:color="auto"/>
            </w:tcBorders>
          </w:tcPr>
          <w:p w14:paraId="398F3FEC" w14:textId="77777777" w:rsidR="00FC43F0" w:rsidRDefault="00FC43F0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  <w:r>
              <w:rPr>
                <w:szCs w:val="22"/>
              </w:rPr>
              <w:t>ELABORADO</w:t>
            </w:r>
          </w:p>
        </w:tc>
        <w:tc>
          <w:tcPr>
            <w:tcW w:w="2552" w:type="dxa"/>
            <w:tcBorders>
              <w:top w:val="single" w:sz="2" w:space="0" w:color="auto"/>
              <w:bottom w:val="single" w:sz="4" w:space="0" w:color="auto"/>
            </w:tcBorders>
          </w:tcPr>
          <w:p w14:paraId="4794018C" w14:textId="77777777" w:rsidR="00FC43F0" w:rsidRDefault="00FC43F0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  <w:r>
              <w:rPr>
                <w:szCs w:val="22"/>
              </w:rPr>
              <w:t>REVISADO</w:t>
            </w:r>
          </w:p>
        </w:tc>
        <w:tc>
          <w:tcPr>
            <w:tcW w:w="2269" w:type="dxa"/>
            <w:tcBorders>
              <w:top w:val="single" w:sz="2" w:space="0" w:color="auto"/>
              <w:bottom w:val="single" w:sz="4" w:space="0" w:color="auto"/>
            </w:tcBorders>
          </w:tcPr>
          <w:p w14:paraId="140C3646" w14:textId="77777777" w:rsidR="00FC43F0" w:rsidRDefault="00FC43F0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  <w:r>
              <w:rPr>
                <w:szCs w:val="22"/>
              </w:rPr>
              <w:t>APROBADO</w:t>
            </w:r>
          </w:p>
        </w:tc>
      </w:tr>
      <w:tr w:rsidR="00FC43F0" w14:paraId="2CCF029A" w14:textId="77777777" w:rsidTr="00986DB0">
        <w:trPr>
          <w:jc w:val="center"/>
        </w:trPr>
        <w:tc>
          <w:tcPr>
            <w:tcW w:w="1137" w:type="dxa"/>
            <w:tcBorders>
              <w:top w:val="single" w:sz="4" w:space="0" w:color="auto"/>
            </w:tcBorders>
          </w:tcPr>
          <w:p w14:paraId="6E6CF4BF" w14:textId="77777777" w:rsidR="00FC43F0" w:rsidRDefault="00FC43F0" w:rsidP="00986DB0">
            <w:pPr>
              <w:autoSpaceDE w:val="0"/>
              <w:autoSpaceDN w:val="0"/>
              <w:adjustRightInd w:val="0"/>
              <w:spacing w:line="240" w:lineRule="exact"/>
              <w:ind w:left="285" w:hanging="284"/>
              <w:jc w:val="center"/>
              <w:rPr>
                <w:szCs w:val="22"/>
              </w:rPr>
            </w:pP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64F62877" w14:textId="77777777" w:rsidR="00FC43F0" w:rsidRDefault="00FC43F0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  <w:tc>
          <w:tcPr>
            <w:tcW w:w="2835" w:type="dxa"/>
            <w:tcBorders>
              <w:top w:val="single" w:sz="4" w:space="0" w:color="auto"/>
            </w:tcBorders>
          </w:tcPr>
          <w:p w14:paraId="527B386B" w14:textId="77777777" w:rsidR="00FC43F0" w:rsidRDefault="00FC43F0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5C303CE2" w14:textId="77777777" w:rsidR="00FC43F0" w:rsidRDefault="00FC43F0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  <w:tc>
          <w:tcPr>
            <w:tcW w:w="2269" w:type="dxa"/>
            <w:tcBorders>
              <w:top w:val="single" w:sz="4" w:space="0" w:color="auto"/>
            </w:tcBorders>
          </w:tcPr>
          <w:p w14:paraId="419C860A" w14:textId="77777777" w:rsidR="00FC43F0" w:rsidRDefault="00FC43F0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</w:tr>
      <w:tr w:rsidR="00FC43F0" w14:paraId="4FBB08C3" w14:textId="77777777" w:rsidTr="00986DB0">
        <w:trPr>
          <w:jc w:val="center"/>
        </w:trPr>
        <w:tc>
          <w:tcPr>
            <w:tcW w:w="1137" w:type="dxa"/>
          </w:tcPr>
          <w:p w14:paraId="1CA3A70A" w14:textId="77777777" w:rsidR="00FC43F0" w:rsidRDefault="00FC43F0" w:rsidP="00986DB0">
            <w:pPr>
              <w:autoSpaceDE w:val="0"/>
              <w:autoSpaceDN w:val="0"/>
              <w:adjustRightInd w:val="0"/>
              <w:spacing w:line="240" w:lineRule="exact"/>
              <w:ind w:left="285" w:hanging="284"/>
              <w:jc w:val="center"/>
              <w:rPr>
                <w:szCs w:val="22"/>
              </w:rPr>
            </w:pPr>
          </w:p>
        </w:tc>
        <w:tc>
          <w:tcPr>
            <w:tcW w:w="1134" w:type="dxa"/>
          </w:tcPr>
          <w:p w14:paraId="4D4BDCFC" w14:textId="77777777" w:rsidR="00FC43F0" w:rsidRDefault="00FC43F0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  <w:tc>
          <w:tcPr>
            <w:tcW w:w="2835" w:type="dxa"/>
          </w:tcPr>
          <w:p w14:paraId="72698BC8" w14:textId="77777777" w:rsidR="00FC43F0" w:rsidRDefault="00FC43F0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  <w:tc>
          <w:tcPr>
            <w:tcW w:w="2552" w:type="dxa"/>
          </w:tcPr>
          <w:p w14:paraId="5624687F" w14:textId="77777777" w:rsidR="00FC43F0" w:rsidRDefault="00FC43F0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  <w:tc>
          <w:tcPr>
            <w:tcW w:w="2269" w:type="dxa"/>
          </w:tcPr>
          <w:p w14:paraId="4DC9BF41" w14:textId="77777777" w:rsidR="00FC43F0" w:rsidRDefault="00FC43F0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</w:tr>
      <w:tr w:rsidR="00FC43F0" w14:paraId="43531B13" w14:textId="77777777" w:rsidTr="00986DB0">
        <w:trPr>
          <w:jc w:val="center"/>
        </w:trPr>
        <w:tc>
          <w:tcPr>
            <w:tcW w:w="1137" w:type="dxa"/>
          </w:tcPr>
          <w:p w14:paraId="554C0D1C" w14:textId="77777777" w:rsidR="00FC43F0" w:rsidRDefault="00FC43F0" w:rsidP="00986DB0">
            <w:pPr>
              <w:autoSpaceDE w:val="0"/>
              <w:autoSpaceDN w:val="0"/>
              <w:adjustRightInd w:val="0"/>
              <w:spacing w:line="240" w:lineRule="exact"/>
              <w:ind w:left="285" w:hanging="284"/>
              <w:jc w:val="center"/>
              <w:rPr>
                <w:szCs w:val="22"/>
              </w:rPr>
            </w:pPr>
          </w:p>
        </w:tc>
        <w:tc>
          <w:tcPr>
            <w:tcW w:w="1134" w:type="dxa"/>
          </w:tcPr>
          <w:p w14:paraId="619FD711" w14:textId="77777777" w:rsidR="00FC43F0" w:rsidRDefault="00FC43F0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  <w:tc>
          <w:tcPr>
            <w:tcW w:w="2835" w:type="dxa"/>
          </w:tcPr>
          <w:p w14:paraId="4C0A9698" w14:textId="77777777" w:rsidR="00FC43F0" w:rsidRDefault="00FC43F0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  <w:tc>
          <w:tcPr>
            <w:tcW w:w="2552" w:type="dxa"/>
          </w:tcPr>
          <w:p w14:paraId="4D4022E1" w14:textId="77777777" w:rsidR="00FC43F0" w:rsidRDefault="00FC43F0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  <w:tc>
          <w:tcPr>
            <w:tcW w:w="2269" w:type="dxa"/>
          </w:tcPr>
          <w:p w14:paraId="3086ED87" w14:textId="77777777" w:rsidR="00FC43F0" w:rsidRDefault="00FC43F0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</w:tr>
      <w:tr w:rsidR="00FC43F0" w14:paraId="154BBCA0" w14:textId="77777777" w:rsidTr="00986DB0">
        <w:trPr>
          <w:jc w:val="center"/>
        </w:trPr>
        <w:tc>
          <w:tcPr>
            <w:tcW w:w="1137" w:type="dxa"/>
          </w:tcPr>
          <w:p w14:paraId="6642893B" w14:textId="77777777" w:rsidR="00FC43F0" w:rsidRDefault="00FC43F0" w:rsidP="00986DB0">
            <w:pPr>
              <w:autoSpaceDE w:val="0"/>
              <w:autoSpaceDN w:val="0"/>
              <w:adjustRightInd w:val="0"/>
              <w:spacing w:line="240" w:lineRule="exact"/>
              <w:ind w:left="285" w:hanging="284"/>
              <w:jc w:val="center"/>
              <w:rPr>
                <w:szCs w:val="22"/>
              </w:rPr>
            </w:pPr>
          </w:p>
        </w:tc>
        <w:tc>
          <w:tcPr>
            <w:tcW w:w="1134" w:type="dxa"/>
          </w:tcPr>
          <w:p w14:paraId="21979AC4" w14:textId="77777777" w:rsidR="00FC43F0" w:rsidRDefault="00FC43F0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  <w:tc>
          <w:tcPr>
            <w:tcW w:w="2835" w:type="dxa"/>
          </w:tcPr>
          <w:p w14:paraId="50190E1F" w14:textId="77777777" w:rsidR="00FC43F0" w:rsidRDefault="00FC43F0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  <w:tc>
          <w:tcPr>
            <w:tcW w:w="2552" w:type="dxa"/>
          </w:tcPr>
          <w:p w14:paraId="6C3F8896" w14:textId="77777777" w:rsidR="00FC43F0" w:rsidRDefault="00FC43F0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  <w:tc>
          <w:tcPr>
            <w:tcW w:w="2269" w:type="dxa"/>
          </w:tcPr>
          <w:p w14:paraId="5C67CDB7" w14:textId="77777777" w:rsidR="00FC43F0" w:rsidRDefault="00FC43F0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</w:tr>
      <w:tr w:rsidR="00FC43F0" w14:paraId="3A5D3190" w14:textId="77777777" w:rsidTr="00986DB0">
        <w:trPr>
          <w:jc w:val="center"/>
        </w:trPr>
        <w:tc>
          <w:tcPr>
            <w:tcW w:w="1137" w:type="dxa"/>
          </w:tcPr>
          <w:p w14:paraId="1590031F" w14:textId="77777777" w:rsidR="00FC43F0" w:rsidRDefault="00FC43F0" w:rsidP="00986DB0">
            <w:pPr>
              <w:autoSpaceDE w:val="0"/>
              <w:autoSpaceDN w:val="0"/>
              <w:adjustRightInd w:val="0"/>
              <w:spacing w:line="240" w:lineRule="exact"/>
              <w:ind w:left="285" w:hanging="284"/>
              <w:jc w:val="center"/>
              <w:rPr>
                <w:szCs w:val="22"/>
              </w:rPr>
            </w:pPr>
          </w:p>
        </w:tc>
        <w:tc>
          <w:tcPr>
            <w:tcW w:w="1134" w:type="dxa"/>
          </w:tcPr>
          <w:p w14:paraId="50D46A31" w14:textId="77777777" w:rsidR="00FC43F0" w:rsidRDefault="00FC43F0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  <w:tc>
          <w:tcPr>
            <w:tcW w:w="2835" w:type="dxa"/>
          </w:tcPr>
          <w:p w14:paraId="7FFAC0E6" w14:textId="77777777" w:rsidR="00FC43F0" w:rsidRDefault="00FC43F0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  <w:tc>
          <w:tcPr>
            <w:tcW w:w="2552" w:type="dxa"/>
          </w:tcPr>
          <w:p w14:paraId="51C7355C" w14:textId="77777777" w:rsidR="00FC43F0" w:rsidRDefault="00FC43F0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  <w:tc>
          <w:tcPr>
            <w:tcW w:w="2269" w:type="dxa"/>
          </w:tcPr>
          <w:p w14:paraId="6256E35C" w14:textId="77777777" w:rsidR="00FC43F0" w:rsidRDefault="00FC43F0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</w:tr>
      <w:tr w:rsidR="00FC43F0" w14:paraId="1030DE19" w14:textId="77777777" w:rsidTr="00986DB0">
        <w:trPr>
          <w:jc w:val="center"/>
        </w:trPr>
        <w:tc>
          <w:tcPr>
            <w:tcW w:w="1137" w:type="dxa"/>
            <w:tcBorders>
              <w:bottom w:val="single" w:sz="4" w:space="0" w:color="auto"/>
            </w:tcBorders>
          </w:tcPr>
          <w:p w14:paraId="244345CB" w14:textId="77777777" w:rsidR="00FC43F0" w:rsidRDefault="00FC43F0" w:rsidP="00986DB0">
            <w:pPr>
              <w:autoSpaceDE w:val="0"/>
              <w:autoSpaceDN w:val="0"/>
              <w:adjustRightInd w:val="0"/>
              <w:spacing w:line="240" w:lineRule="exact"/>
              <w:ind w:left="285" w:hanging="284"/>
              <w:jc w:val="center"/>
              <w:rPr>
                <w:szCs w:val="22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43D9467A" w14:textId="77777777" w:rsidR="00FC43F0" w:rsidRDefault="00FC43F0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  <w:p w14:paraId="017185F9" w14:textId="77777777" w:rsidR="00FC43F0" w:rsidRDefault="00FC43F0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  <w:p w14:paraId="7B2D5827" w14:textId="77777777" w:rsidR="00FC43F0" w:rsidRDefault="00FC43F0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  <w:p w14:paraId="159BC0F0" w14:textId="77777777" w:rsidR="00FC43F0" w:rsidRDefault="00FC43F0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13458471" w14:textId="77777777" w:rsidR="00FC43F0" w:rsidRDefault="00FC43F0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  <w:p w14:paraId="6CF6A0F0" w14:textId="77777777" w:rsidR="00FC43F0" w:rsidRDefault="00FC43F0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  <w:p w14:paraId="4C8918BD" w14:textId="77777777" w:rsidR="00FC43F0" w:rsidRDefault="00FC43F0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286E6BF" w14:textId="77777777" w:rsidR="00FC43F0" w:rsidRDefault="00FC43F0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  <w:tc>
          <w:tcPr>
            <w:tcW w:w="2269" w:type="dxa"/>
            <w:tcBorders>
              <w:bottom w:val="single" w:sz="4" w:space="0" w:color="auto"/>
            </w:tcBorders>
          </w:tcPr>
          <w:p w14:paraId="4C4F104B" w14:textId="77777777" w:rsidR="00FC43F0" w:rsidRDefault="00FC43F0" w:rsidP="00986DB0">
            <w:pPr>
              <w:autoSpaceDE w:val="0"/>
              <w:autoSpaceDN w:val="0"/>
              <w:adjustRightInd w:val="0"/>
              <w:spacing w:line="240" w:lineRule="exact"/>
              <w:ind w:left="285" w:hanging="285"/>
              <w:jc w:val="center"/>
              <w:rPr>
                <w:szCs w:val="22"/>
              </w:rPr>
            </w:pPr>
          </w:p>
        </w:tc>
      </w:tr>
    </w:tbl>
    <w:p w14:paraId="20E08020" w14:textId="77777777" w:rsidR="00FC43F0" w:rsidRDefault="00FC43F0" w:rsidP="00FC43F0">
      <w:pPr>
        <w:rPr>
          <w:sz w:val="28"/>
        </w:rPr>
      </w:pPr>
    </w:p>
    <w:p w14:paraId="1AE47945" w14:textId="77777777" w:rsidR="00FC43F0" w:rsidRDefault="00FC43F0" w:rsidP="00FC43F0">
      <w:pPr>
        <w:rPr>
          <w:sz w:val="28"/>
        </w:rPr>
      </w:pPr>
    </w:p>
    <w:p w14:paraId="7E568C66" w14:textId="77087E99" w:rsidR="00FC43F0" w:rsidRPr="00FC43F0" w:rsidRDefault="00FC43F0" w:rsidP="00FC43F0">
      <w:pPr>
        <w:rPr>
          <w:lang w:val="es-ES_tradnl" w:eastAsia="en-US"/>
        </w:rPr>
      </w:pPr>
      <w:r w:rsidRPr="00FC43F0">
        <w:rPr>
          <w:highlight w:val="yellow"/>
          <w:lang w:val="es-ES_tradnl" w:eastAsia="en-US"/>
        </w:rPr>
        <w:t>Esta hoja se firmará y/o entregará SOLO si la oferta lo exige.</w:t>
      </w:r>
    </w:p>
    <w:p w14:paraId="4D3D9844" w14:textId="77777777" w:rsidR="00FC43F0" w:rsidRDefault="00FC43F0" w:rsidP="00FC43F0">
      <w:pPr>
        <w:autoSpaceDE w:val="0"/>
        <w:autoSpaceDN w:val="0"/>
        <w:adjustRightInd w:val="0"/>
        <w:spacing w:before="283" w:line="340" w:lineRule="exact"/>
        <w:rPr>
          <w:sz w:val="28"/>
        </w:rPr>
      </w:pPr>
    </w:p>
    <w:p w14:paraId="2EE9F578" w14:textId="77777777" w:rsidR="00FC43F0" w:rsidRDefault="00FC43F0" w:rsidP="00D47222">
      <w:pPr>
        <w:jc w:val="center"/>
        <w:rPr>
          <w:noProof/>
          <w:sz w:val="40"/>
          <w:szCs w:val="40"/>
        </w:rPr>
      </w:pPr>
      <w:r>
        <w:rPr>
          <w:noProof/>
          <w:sz w:val="40"/>
          <w:szCs w:val="40"/>
        </w:rPr>
        <w:br w:type="page"/>
      </w:r>
    </w:p>
    <w:p w14:paraId="1BD184E4" w14:textId="26EB60B6" w:rsidR="00D47222" w:rsidRDefault="00D47222" w:rsidP="00D47222">
      <w:pPr>
        <w:jc w:val="center"/>
        <w:rPr>
          <w:noProof/>
          <w:sz w:val="40"/>
          <w:szCs w:val="40"/>
        </w:rPr>
      </w:pPr>
      <w:r w:rsidRPr="00376965">
        <w:rPr>
          <w:noProof/>
          <w:sz w:val="40"/>
          <w:szCs w:val="40"/>
        </w:rPr>
        <w:lastRenderedPageBreak/>
        <w:t>INDICE</w:t>
      </w:r>
    </w:p>
    <w:p w14:paraId="7C54E56E" w14:textId="5FF2A12C" w:rsidR="00CD3946" w:rsidRDefault="00CD3946" w:rsidP="00D47222">
      <w:pPr>
        <w:jc w:val="center"/>
        <w:rPr>
          <w:noProof/>
          <w:sz w:val="40"/>
          <w:szCs w:val="40"/>
        </w:rPr>
      </w:pPr>
    </w:p>
    <w:p w14:paraId="72B83793" w14:textId="562C9E8C" w:rsidR="00CB5C8B" w:rsidRDefault="00CD3946">
      <w:pPr>
        <w:pStyle w:val="TDC1"/>
        <w:rPr>
          <w:rFonts w:asciiTheme="minorHAnsi" w:eastAsiaTheme="minorEastAsia" w:hAnsiTheme="minorHAnsi" w:cstheme="minorBidi"/>
          <w:b w:val="0"/>
          <w:bCs w:val="0"/>
          <w:color w:val="auto"/>
          <w:sz w:val="22"/>
        </w:rPr>
      </w:pPr>
      <w:r>
        <w:rPr>
          <w:sz w:val="40"/>
          <w:szCs w:val="40"/>
        </w:rPr>
        <w:fldChar w:fldCharType="begin"/>
      </w:r>
      <w:r>
        <w:rPr>
          <w:sz w:val="40"/>
          <w:szCs w:val="40"/>
        </w:rPr>
        <w:instrText xml:space="preserve"> TOC \o "1-4" \h \z \u </w:instrText>
      </w:r>
      <w:r>
        <w:rPr>
          <w:sz w:val="40"/>
          <w:szCs w:val="40"/>
        </w:rPr>
        <w:fldChar w:fldCharType="separate"/>
      </w:r>
      <w:hyperlink w:anchor="_Toc14439740" w:history="1">
        <w:r w:rsidR="00CB5C8B" w:rsidRPr="000F6C51">
          <w:rPr>
            <w:rStyle w:val="Hipervnculo"/>
          </w:rPr>
          <w:t>1</w:t>
        </w:r>
        <w:r w:rsidR="00CB5C8B">
          <w:rPr>
            <w:rFonts w:asciiTheme="minorHAnsi" w:eastAsiaTheme="minorEastAsia" w:hAnsiTheme="minorHAnsi" w:cstheme="minorBidi"/>
            <w:b w:val="0"/>
            <w:bCs w:val="0"/>
            <w:color w:val="auto"/>
            <w:sz w:val="22"/>
          </w:rPr>
          <w:tab/>
        </w:r>
        <w:r w:rsidR="00CB5C8B" w:rsidRPr="000F6C51">
          <w:rPr>
            <w:rStyle w:val="Hipervnculo"/>
          </w:rPr>
          <w:t>Título</w:t>
        </w:r>
        <w:r w:rsidR="00CB5C8B">
          <w:rPr>
            <w:webHidden/>
          </w:rPr>
          <w:tab/>
        </w:r>
        <w:r w:rsidR="00CB5C8B">
          <w:rPr>
            <w:webHidden/>
          </w:rPr>
          <w:fldChar w:fldCharType="begin"/>
        </w:r>
        <w:r w:rsidR="00CB5C8B">
          <w:rPr>
            <w:webHidden/>
          </w:rPr>
          <w:instrText xml:space="preserve"> PAGEREF _Toc14439740 \h </w:instrText>
        </w:r>
        <w:r w:rsidR="00CB5C8B">
          <w:rPr>
            <w:webHidden/>
          </w:rPr>
        </w:r>
        <w:r w:rsidR="00CB5C8B">
          <w:rPr>
            <w:webHidden/>
          </w:rPr>
          <w:fldChar w:fldCharType="separate"/>
        </w:r>
        <w:r w:rsidR="00CB5C8B">
          <w:rPr>
            <w:webHidden/>
          </w:rPr>
          <w:t>4</w:t>
        </w:r>
        <w:r w:rsidR="00CB5C8B">
          <w:rPr>
            <w:webHidden/>
          </w:rPr>
          <w:fldChar w:fldCharType="end"/>
        </w:r>
      </w:hyperlink>
    </w:p>
    <w:p w14:paraId="2038E8C2" w14:textId="262513FD" w:rsidR="00CB5C8B" w:rsidRDefault="00827665">
      <w:pPr>
        <w:pStyle w:val="TDC2"/>
        <w:rPr>
          <w:rFonts w:asciiTheme="minorHAnsi" w:eastAsiaTheme="minorEastAsia" w:hAnsiTheme="minorHAnsi" w:cstheme="minorBidi"/>
          <w:color w:val="auto"/>
          <w:sz w:val="22"/>
          <w:lang w:val="es-ES" w:eastAsia="es-ES"/>
        </w:rPr>
      </w:pPr>
      <w:hyperlink w:anchor="_Toc14439741" w:history="1">
        <w:r w:rsidR="00CB5C8B" w:rsidRPr="000F6C51">
          <w:rPr>
            <w:rStyle w:val="Hipervnculo"/>
          </w:rPr>
          <w:t>1.1</w:t>
        </w:r>
        <w:r w:rsidR="00CB5C8B">
          <w:rPr>
            <w:rFonts w:asciiTheme="minorHAnsi" w:eastAsiaTheme="minorEastAsia" w:hAnsiTheme="minorHAnsi" w:cstheme="minorBidi"/>
            <w:color w:val="auto"/>
            <w:sz w:val="22"/>
            <w:lang w:val="es-ES" w:eastAsia="es-ES"/>
          </w:rPr>
          <w:tab/>
        </w:r>
        <w:r w:rsidR="00CB5C8B" w:rsidRPr="000F6C51">
          <w:rPr>
            <w:rStyle w:val="Hipervnculo"/>
          </w:rPr>
          <w:t>Titulo</w:t>
        </w:r>
        <w:r w:rsidR="00CB5C8B">
          <w:rPr>
            <w:webHidden/>
          </w:rPr>
          <w:tab/>
        </w:r>
        <w:r w:rsidR="00CB5C8B">
          <w:rPr>
            <w:webHidden/>
          </w:rPr>
          <w:fldChar w:fldCharType="begin"/>
        </w:r>
        <w:r w:rsidR="00CB5C8B">
          <w:rPr>
            <w:webHidden/>
          </w:rPr>
          <w:instrText xml:space="preserve"> PAGEREF _Toc14439741 \h </w:instrText>
        </w:r>
        <w:r w:rsidR="00CB5C8B">
          <w:rPr>
            <w:webHidden/>
          </w:rPr>
        </w:r>
        <w:r w:rsidR="00CB5C8B">
          <w:rPr>
            <w:webHidden/>
          </w:rPr>
          <w:fldChar w:fldCharType="separate"/>
        </w:r>
        <w:r w:rsidR="00CB5C8B">
          <w:rPr>
            <w:webHidden/>
          </w:rPr>
          <w:t>4</w:t>
        </w:r>
        <w:r w:rsidR="00CB5C8B">
          <w:rPr>
            <w:webHidden/>
          </w:rPr>
          <w:fldChar w:fldCharType="end"/>
        </w:r>
      </w:hyperlink>
    </w:p>
    <w:p w14:paraId="424612BF" w14:textId="31D192EF" w:rsidR="00CB5C8B" w:rsidRDefault="00827665">
      <w:pPr>
        <w:pStyle w:val="TD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4439742" w:history="1">
        <w:r w:rsidR="00CB5C8B" w:rsidRPr="000F6C51">
          <w:rPr>
            <w:rStyle w:val="Hipervnculo"/>
            <w:noProof/>
          </w:rPr>
          <w:t>1.1.1</w:t>
        </w:r>
        <w:r w:rsidR="00CB5C8B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CB5C8B" w:rsidRPr="000F6C51">
          <w:rPr>
            <w:rStyle w:val="Hipervnculo"/>
            <w:noProof/>
          </w:rPr>
          <w:t>Titulo</w:t>
        </w:r>
        <w:r w:rsidR="00CB5C8B">
          <w:rPr>
            <w:noProof/>
            <w:webHidden/>
          </w:rPr>
          <w:tab/>
        </w:r>
        <w:r w:rsidR="00CB5C8B">
          <w:rPr>
            <w:noProof/>
            <w:webHidden/>
          </w:rPr>
          <w:fldChar w:fldCharType="begin"/>
        </w:r>
        <w:r w:rsidR="00CB5C8B">
          <w:rPr>
            <w:noProof/>
            <w:webHidden/>
          </w:rPr>
          <w:instrText xml:space="preserve"> PAGEREF _Toc14439742 \h </w:instrText>
        </w:r>
        <w:r w:rsidR="00CB5C8B">
          <w:rPr>
            <w:noProof/>
            <w:webHidden/>
          </w:rPr>
        </w:r>
        <w:r w:rsidR="00CB5C8B">
          <w:rPr>
            <w:noProof/>
            <w:webHidden/>
          </w:rPr>
          <w:fldChar w:fldCharType="separate"/>
        </w:r>
        <w:r w:rsidR="00CB5C8B">
          <w:rPr>
            <w:noProof/>
            <w:webHidden/>
          </w:rPr>
          <w:t>4</w:t>
        </w:r>
        <w:r w:rsidR="00CB5C8B">
          <w:rPr>
            <w:noProof/>
            <w:webHidden/>
          </w:rPr>
          <w:fldChar w:fldCharType="end"/>
        </w:r>
      </w:hyperlink>
    </w:p>
    <w:p w14:paraId="154A130A" w14:textId="2595ADFB" w:rsidR="00CB5C8B" w:rsidRPr="00CB5C8B" w:rsidRDefault="00827665" w:rsidP="00CB5C8B">
      <w:pPr>
        <w:pStyle w:val="TDC4"/>
        <w:rPr>
          <w:rFonts w:eastAsiaTheme="minorEastAsia"/>
        </w:rPr>
      </w:pPr>
      <w:hyperlink w:anchor="_Toc14439743" w:history="1">
        <w:r w:rsidR="00CB5C8B" w:rsidRPr="00CB5C8B">
          <w:rPr>
            <w:rStyle w:val="Hipervnculo"/>
            <w:color w:val="323E4F" w:themeColor="text2" w:themeShade="BF"/>
            <w:u w:val="none"/>
          </w:rPr>
          <w:t>1.1.1.1</w:t>
        </w:r>
        <w:r w:rsidR="00CB5C8B" w:rsidRPr="00CB5C8B">
          <w:rPr>
            <w:rFonts w:eastAsiaTheme="minorEastAsia"/>
          </w:rPr>
          <w:tab/>
        </w:r>
        <w:r w:rsidR="00CB5C8B" w:rsidRPr="00CB5C8B">
          <w:rPr>
            <w:rStyle w:val="Hipervnculo"/>
            <w:color w:val="323E4F" w:themeColor="text2" w:themeShade="BF"/>
            <w:u w:val="none"/>
          </w:rPr>
          <w:t>Titulo</w:t>
        </w:r>
        <w:r w:rsidR="00CB5C8B" w:rsidRPr="00CB5C8B">
          <w:rPr>
            <w:webHidden/>
          </w:rPr>
          <w:tab/>
        </w:r>
        <w:r w:rsidR="00CB5C8B" w:rsidRPr="00CB5C8B">
          <w:rPr>
            <w:webHidden/>
          </w:rPr>
          <w:fldChar w:fldCharType="begin"/>
        </w:r>
        <w:r w:rsidR="00CB5C8B" w:rsidRPr="00CB5C8B">
          <w:rPr>
            <w:webHidden/>
          </w:rPr>
          <w:instrText xml:space="preserve"> PAGEREF _Toc14439743 \h </w:instrText>
        </w:r>
        <w:r w:rsidR="00CB5C8B" w:rsidRPr="00CB5C8B">
          <w:rPr>
            <w:webHidden/>
          </w:rPr>
        </w:r>
        <w:r w:rsidR="00CB5C8B" w:rsidRPr="00CB5C8B">
          <w:rPr>
            <w:webHidden/>
          </w:rPr>
          <w:fldChar w:fldCharType="separate"/>
        </w:r>
        <w:r w:rsidR="00CB5C8B" w:rsidRPr="00CB5C8B">
          <w:rPr>
            <w:webHidden/>
          </w:rPr>
          <w:t>4</w:t>
        </w:r>
        <w:r w:rsidR="00CB5C8B" w:rsidRPr="00CB5C8B">
          <w:rPr>
            <w:webHidden/>
          </w:rPr>
          <w:fldChar w:fldCharType="end"/>
        </w:r>
      </w:hyperlink>
    </w:p>
    <w:p w14:paraId="55C91E74" w14:textId="0A8210CD" w:rsidR="00CB5C8B" w:rsidRDefault="00827665">
      <w:pPr>
        <w:pStyle w:val="TDC1"/>
        <w:rPr>
          <w:rFonts w:asciiTheme="minorHAnsi" w:eastAsiaTheme="minorEastAsia" w:hAnsiTheme="minorHAnsi" w:cstheme="minorBidi"/>
          <w:b w:val="0"/>
          <w:bCs w:val="0"/>
          <w:color w:val="auto"/>
          <w:sz w:val="22"/>
        </w:rPr>
      </w:pPr>
      <w:hyperlink w:anchor="_Toc14439744" w:history="1">
        <w:r w:rsidR="00CB5C8B" w:rsidRPr="000F6C51">
          <w:rPr>
            <w:rStyle w:val="Hipervnculo"/>
          </w:rPr>
          <w:t>2</w:t>
        </w:r>
        <w:r w:rsidR="00CB5C8B">
          <w:rPr>
            <w:rFonts w:asciiTheme="minorHAnsi" w:eastAsiaTheme="minorEastAsia" w:hAnsiTheme="minorHAnsi" w:cstheme="minorBidi"/>
            <w:b w:val="0"/>
            <w:bCs w:val="0"/>
            <w:color w:val="auto"/>
            <w:sz w:val="22"/>
          </w:rPr>
          <w:tab/>
        </w:r>
        <w:r w:rsidR="00CB5C8B" w:rsidRPr="000F6C51">
          <w:rPr>
            <w:rStyle w:val="Hipervnculo"/>
          </w:rPr>
          <w:t>Titulo</w:t>
        </w:r>
        <w:r w:rsidR="00CB5C8B">
          <w:rPr>
            <w:webHidden/>
          </w:rPr>
          <w:tab/>
        </w:r>
        <w:r w:rsidR="00CB5C8B">
          <w:rPr>
            <w:webHidden/>
          </w:rPr>
          <w:fldChar w:fldCharType="begin"/>
        </w:r>
        <w:r w:rsidR="00CB5C8B">
          <w:rPr>
            <w:webHidden/>
          </w:rPr>
          <w:instrText xml:space="preserve"> PAGEREF _Toc14439744 \h </w:instrText>
        </w:r>
        <w:r w:rsidR="00CB5C8B">
          <w:rPr>
            <w:webHidden/>
          </w:rPr>
        </w:r>
        <w:r w:rsidR="00CB5C8B">
          <w:rPr>
            <w:webHidden/>
          </w:rPr>
          <w:fldChar w:fldCharType="separate"/>
        </w:r>
        <w:r w:rsidR="00CB5C8B">
          <w:rPr>
            <w:webHidden/>
          </w:rPr>
          <w:t>5</w:t>
        </w:r>
        <w:r w:rsidR="00CB5C8B">
          <w:rPr>
            <w:webHidden/>
          </w:rPr>
          <w:fldChar w:fldCharType="end"/>
        </w:r>
      </w:hyperlink>
    </w:p>
    <w:p w14:paraId="1FA22E58" w14:textId="489732F0" w:rsidR="00CB5C8B" w:rsidRDefault="00827665">
      <w:pPr>
        <w:pStyle w:val="TDC2"/>
        <w:rPr>
          <w:rFonts w:asciiTheme="minorHAnsi" w:eastAsiaTheme="minorEastAsia" w:hAnsiTheme="minorHAnsi" w:cstheme="minorBidi"/>
          <w:color w:val="auto"/>
          <w:sz w:val="22"/>
          <w:lang w:val="es-ES" w:eastAsia="es-ES"/>
        </w:rPr>
      </w:pPr>
      <w:hyperlink w:anchor="_Toc14439745" w:history="1">
        <w:r w:rsidR="00CB5C8B" w:rsidRPr="000F6C51">
          <w:rPr>
            <w:rStyle w:val="Hipervnculo"/>
          </w:rPr>
          <w:t>2.1</w:t>
        </w:r>
        <w:r w:rsidR="00CB5C8B">
          <w:rPr>
            <w:rFonts w:asciiTheme="minorHAnsi" w:eastAsiaTheme="minorEastAsia" w:hAnsiTheme="minorHAnsi" w:cstheme="minorBidi"/>
            <w:color w:val="auto"/>
            <w:sz w:val="22"/>
            <w:lang w:val="es-ES" w:eastAsia="es-ES"/>
          </w:rPr>
          <w:tab/>
        </w:r>
        <w:r w:rsidR="00CB5C8B" w:rsidRPr="000F6C51">
          <w:rPr>
            <w:rStyle w:val="Hipervnculo"/>
          </w:rPr>
          <w:t>Titulo</w:t>
        </w:r>
        <w:r w:rsidR="00CB5C8B">
          <w:rPr>
            <w:webHidden/>
          </w:rPr>
          <w:tab/>
        </w:r>
        <w:r w:rsidR="00CB5C8B">
          <w:rPr>
            <w:webHidden/>
          </w:rPr>
          <w:fldChar w:fldCharType="begin"/>
        </w:r>
        <w:r w:rsidR="00CB5C8B">
          <w:rPr>
            <w:webHidden/>
          </w:rPr>
          <w:instrText xml:space="preserve"> PAGEREF _Toc14439745 \h </w:instrText>
        </w:r>
        <w:r w:rsidR="00CB5C8B">
          <w:rPr>
            <w:webHidden/>
          </w:rPr>
        </w:r>
        <w:r w:rsidR="00CB5C8B">
          <w:rPr>
            <w:webHidden/>
          </w:rPr>
          <w:fldChar w:fldCharType="separate"/>
        </w:r>
        <w:r w:rsidR="00CB5C8B">
          <w:rPr>
            <w:webHidden/>
          </w:rPr>
          <w:t>5</w:t>
        </w:r>
        <w:r w:rsidR="00CB5C8B">
          <w:rPr>
            <w:webHidden/>
          </w:rPr>
          <w:fldChar w:fldCharType="end"/>
        </w:r>
      </w:hyperlink>
    </w:p>
    <w:p w14:paraId="2BD8B685" w14:textId="05EC8294" w:rsidR="00CB5C8B" w:rsidRDefault="00827665">
      <w:pPr>
        <w:pStyle w:val="TDC1"/>
        <w:rPr>
          <w:rFonts w:asciiTheme="minorHAnsi" w:eastAsiaTheme="minorEastAsia" w:hAnsiTheme="minorHAnsi" w:cstheme="minorBidi"/>
          <w:b w:val="0"/>
          <w:bCs w:val="0"/>
          <w:color w:val="auto"/>
          <w:sz w:val="22"/>
        </w:rPr>
      </w:pPr>
      <w:hyperlink w:anchor="_Toc14439746" w:history="1">
        <w:r w:rsidR="00CB5C8B" w:rsidRPr="000F6C51">
          <w:rPr>
            <w:rStyle w:val="Hipervnculo"/>
          </w:rPr>
          <w:t>3</w:t>
        </w:r>
        <w:r w:rsidR="00CB5C8B">
          <w:rPr>
            <w:rFonts w:asciiTheme="minorHAnsi" w:eastAsiaTheme="minorEastAsia" w:hAnsiTheme="minorHAnsi" w:cstheme="minorBidi"/>
            <w:b w:val="0"/>
            <w:bCs w:val="0"/>
            <w:color w:val="auto"/>
            <w:sz w:val="22"/>
          </w:rPr>
          <w:tab/>
        </w:r>
        <w:r w:rsidR="00CB5C8B" w:rsidRPr="000F6C51">
          <w:rPr>
            <w:rStyle w:val="Hipervnculo"/>
          </w:rPr>
          <w:t>Titulo</w:t>
        </w:r>
        <w:r w:rsidR="00CB5C8B">
          <w:rPr>
            <w:webHidden/>
          </w:rPr>
          <w:tab/>
        </w:r>
        <w:r w:rsidR="00CB5C8B">
          <w:rPr>
            <w:webHidden/>
          </w:rPr>
          <w:fldChar w:fldCharType="begin"/>
        </w:r>
        <w:r w:rsidR="00CB5C8B">
          <w:rPr>
            <w:webHidden/>
          </w:rPr>
          <w:instrText xml:space="preserve"> PAGEREF _Toc14439746 \h </w:instrText>
        </w:r>
        <w:r w:rsidR="00CB5C8B">
          <w:rPr>
            <w:webHidden/>
          </w:rPr>
        </w:r>
        <w:r w:rsidR="00CB5C8B">
          <w:rPr>
            <w:webHidden/>
          </w:rPr>
          <w:fldChar w:fldCharType="separate"/>
        </w:r>
        <w:r w:rsidR="00CB5C8B">
          <w:rPr>
            <w:webHidden/>
          </w:rPr>
          <w:t>6</w:t>
        </w:r>
        <w:r w:rsidR="00CB5C8B">
          <w:rPr>
            <w:webHidden/>
          </w:rPr>
          <w:fldChar w:fldCharType="end"/>
        </w:r>
      </w:hyperlink>
    </w:p>
    <w:p w14:paraId="33DEC9E9" w14:textId="753B55AE" w:rsidR="00CB5C8B" w:rsidRDefault="00827665">
      <w:pPr>
        <w:pStyle w:val="TDC2"/>
        <w:rPr>
          <w:rFonts w:asciiTheme="minorHAnsi" w:eastAsiaTheme="minorEastAsia" w:hAnsiTheme="minorHAnsi" w:cstheme="minorBidi"/>
          <w:color w:val="auto"/>
          <w:sz w:val="22"/>
          <w:lang w:val="es-ES" w:eastAsia="es-ES"/>
        </w:rPr>
      </w:pPr>
      <w:hyperlink w:anchor="_Toc14439747" w:history="1">
        <w:r w:rsidR="00CB5C8B" w:rsidRPr="000F6C51">
          <w:rPr>
            <w:rStyle w:val="Hipervnculo"/>
          </w:rPr>
          <w:t>3.1</w:t>
        </w:r>
        <w:r w:rsidR="00CB5C8B">
          <w:rPr>
            <w:rFonts w:asciiTheme="minorHAnsi" w:eastAsiaTheme="minorEastAsia" w:hAnsiTheme="minorHAnsi" w:cstheme="minorBidi"/>
            <w:color w:val="auto"/>
            <w:sz w:val="22"/>
            <w:lang w:val="es-ES" w:eastAsia="es-ES"/>
          </w:rPr>
          <w:tab/>
        </w:r>
        <w:r w:rsidR="00CB5C8B" w:rsidRPr="000F6C51">
          <w:rPr>
            <w:rStyle w:val="Hipervnculo"/>
          </w:rPr>
          <w:t>Titulo</w:t>
        </w:r>
        <w:r w:rsidR="00CB5C8B">
          <w:rPr>
            <w:webHidden/>
          </w:rPr>
          <w:tab/>
        </w:r>
        <w:r w:rsidR="00CB5C8B">
          <w:rPr>
            <w:webHidden/>
          </w:rPr>
          <w:fldChar w:fldCharType="begin"/>
        </w:r>
        <w:r w:rsidR="00CB5C8B">
          <w:rPr>
            <w:webHidden/>
          </w:rPr>
          <w:instrText xml:space="preserve"> PAGEREF _Toc14439747 \h </w:instrText>
        </w:r>
        <w:r w:rsidR="00CB5C8B">
          <w:rPr>
            <w:webHidden/>
          </w:rPr>
        </w:r>
        <w:r w:rsidR="00CB5C8B">
          <w:rPr>
            <w:webHidden/>
          </w:rPr>
          <w:fldChar w:fldCharType="separate"/>
        </w:r>
        <w:r w:rsidR="00CB5C8B">
          <w:rPr>
            <w:webHidden/>
          </w:rPr>
          <w:t>6</w:t>
        </w:r>
        <w:r w:rsidR="00CB5C8B">
          <w:rPr>
            <w:webHidden/>
          </w:rPr>
          <w:fldChar w:fldCharType="end"/>
        </w:r>
      </w:hyperlink>
    </w:p>
    <w:p w14:paraId="04F4AEF6" w14:textId="54C419D2" w:rsidR="00CB5C8B" w:rsidRDefault="00827665">
      <w:pPr>
        <w:pStyle w:val="TDC1"/>
        <w:rPr>
          <w:rFonts w:asciiTheme="minorHAnsi" w:eastAsiaTheme="minorEastAsia" w:hAnsiTheme="minorHAnsi" w:cstheme="minorBidi"/>
          <w:b w:val="0"/>
          <w:bCs w:val="0"/>
          <w:color w:val="auto"/>
          <w:sz w:val="22"/>
        </w:rPr>
      </w:pPr>
      <w:hyperlink w:anchor="_Toc14439748" w:history="1">
        <w:r w:rsidR="00CB5C8B" w:rsidRPr="000F6C51">
          <w:rPr>
            <w:rStyle w:val="Hipervnculo"/>
          </w:rPr>
          <w:t>ANEXO 1</w:t>
        </w:r>
        <w:r w:rsidR="00CB5C8B">
          <w:rPr>
            <w:webHidden/>
          </w:rPr>
          <w:tab/>
        </w:r>
        <w:r w:rsidR="00CB5C8B">
          <w:rPr>
            <w:webHidden/>
          </w:rPr>
          <w:fldChar w:fldCharType="begin"/>
        </w:r>
        <w:r w:rsidR="00CB5C8B">
          <w:rPr>
            <w:webHidden/>
          </w:rPr>
          <w:instrText xml:space="preserve"> PAGEREF _Toc14439748 \h </w:instrText>
        </w:r>
        <w:r w:rsidR="00CB5C8B">
          <w:rPr>
            <w:webHidden/>
          </w:rPr>
        </w:r>
        <w:r w:rsidR="00CB5C8B">
          <w:rPr>
            <w:webHidden/>
          </w:rPr>
          <w:fldChar w:fldCharType="separate"/>
        </w:r>
        <w:r w:rsidR="00CB5C8B">
          <w:rPr>
            <w:webHidden/>
          </w:rPr>
          <w:t>7</w:t>
        </w:r>
        <w:r w:rsidR="00CB5C8B">
          <w:rPr>
            <w:webHidden/>
          </w:rPr>
          <w:fldChar w:fldCharType="end"/>
        </w:r>
      </w:hyperlink>
    </w:p>
    <w:p w14:paraId="39E8D980" w14:textId="4DD54D23" w:rsidR="00CB5C8B" w:rsidRDefault="00827665">
      <w:pPr>
        <w:pStyle w:val="TDC1"/>
        <w:rPr>
          <w:rFonts w:asciiTheme="minorHAnsi" w:eastAsiaTheme="minorEastAsia" w:hAnsiTheme="minorHAnsi" w:cstheme="minorBidi"/>
          <w:b w:val="0"/>
          <w:bCs w:val="0"/>
          <w:color w:val="auto"/>
          <w:sz w:val="22"/>
        </w:rPr>
      </w:pPr>
      <w:hyperlink w:anchor="_Toc14439749" w:history="1">
        <w:r w:rsidR="00CB5C8B" w:rsidRPr="000F6C51">
          <w:rPr>
            <w:rStyle w:val="Hipervnculo"/>
          </w:rPr>
          <w:t>ANEXO 2</w:t>
        </w:r>
        <w:r w:rsidR="00CB5C8B">
          <w:rPr>
            <w:webHidden/>
          </w:rPr>
          <w:tab/>
        </w:r>
        <w:r w:rsidR="00CB5C8B">
          <w:rPr>
            <w:webHidden/>
          </w:rPr>
          <w:fldChar w:fldCharType="begin"/>
        </w:r>
        <w:r w:rsidR="00CB5C8B">
          <w:rPr>
            <w:webHidden/>
          </w:rPr>
          <w:instrText xml:space="preserve"> PAGEREF _Toc14439749 \h </w:instrText>
        </w:r>
        <w:r w:rsidR="00CB5C8B">
          <w:rPr>
            <w:webHidden/>
          </w:rPr>
        </w:r>
        <w:r w:rsidR="00CB5C8B">
          <w:rPr>
            <w:webHidden/>
          </w:rPr>
          <w:fldChar w:fldCharType="separate"/>
        </w:r>
        <w:r w:rsidR="00CB5C8B">
          <w:rPr>
            <w:webHidden/>
          </w:rPr>
          <w:t>8</w:t>
        </w:r>
        <w:r w:rsidR="00CB5C8B">
          <w:rPr>
            <w:webHidden/>
          </w:rPr>
          <w:fldChar w:fldCharType="end"/>
        </w:r>
      </w:hyperlink>
    </w:p>
    <w:p w14:paraId="7A1E0AB2" w14:textId="165FC293" w:rsidR="00CD3946" w:rsidRDefault="00CD3946" w:rsidP="00D47222">
      <w:pPr>
        <w:jc w:val="center"/>
        <w:rPr>
          <w:noProof/>
          <w:sz w:val="40"/>
          <w:szCs w:val="40"/>
        </w:rPr>
      </w:pPr>
      <w:r>
        <w:rPr>
          <w:noProof/>
          <w:sz w:val="40"/>
          <w:szCs w:val="40"/>
        </w:rPr>
        <w:fldChar w:fldCharType="end"/>
      </w:r>
    </w:p>
    <w:p w14:paraId="538568C4" w14:textId="77777777" w:rsidR="00443608" w:rsidRDefault="00443608" w:rsidP="00D47222"/>
    <w:p w14:paraId="401106A9" w14:textId="77777777" w:rsidR="00D06F9D" w:rsidRPr="006D55DD" w:rsidRDefault="00C511B4" w:rsidP="008F7D61">
      <w:pPr>
        <w:pStyle w:val="Ttulo1"/>
      </w:pPr>
      <w:bookmarkStart w:id="21" w:name="_Toc14439740"/>
      <w:r>
        <w:lastRenderedPageBreak/>
        <w:t>Título</w:t>
      </w:r>
      <w:bookmarkEnd w:id="21"/>
    </w:p>
    <w:p w14:paraId="68396AF7" w14:textId="77777777" w:rsidR="002264FD" w:rsidRDefault="002264FD" w:rsidP="005C0423"/>
    <w:p w14:paraId="7DC9834F" w14:textId="77777777" w:rsidR="00D47222" w:rsidRDefault="00D47222" w:rsidP="00D47222">
      <w:r w:rsidRPr="006249B4">
        <w:t>El presente documento</w:t>
      </w:r>
      <w:r w:rsidR="00F67D4E">
        <w:t>…</w:t>
      </w:r>
    </w:p>
    <w:p w14:paraId="36BF5806" w14:textId="77777777" w:rsidR="00D47222" w:rsidRDefault="00D47222" w:rsidP="00D47222">
      <w:pPr>
        <w:pStyle w:val="Ttulo2"/>
      </w:pPr>
      <w:bookmarkStart w:id="22" w:name="_Toc14439741"/>
      <w:r>
        <w:t>Titulo</w:t>
      </w:r>
      <w:bookmarkEnd w:id="22"/>
    </w:p>
    <w:p w14:paraId="65A0AE6D" w14:textId="77777777" w:rsidR="00D47222" w:rsidRDefault="00D47222" w:rsidP="00D47222">
      <w:proofErr w:type="spellStart"/>
      <w:r>
        <w:t>sñdfjñlksfjd</w:t>
      </w:r>
      <w:proofErr w:type="spellEnd"/>
    </w:p>
    <w:p w14:paraId="60507A0A" w14:textId="77777777" w:rsidR="00D47222" w:rsidRPr="008C33D0" w:rsidRDefault="00D47222" w:rsidP="00D47222">
      <w:pPr>
        <w:rPr>
          <w:lang w:val="es-ES_tradnl" w:eastAsia="en-US"/>
        </w:rPr>
      </w:pPr>
    </w:p>
    <w:p w14:paraId="0A66C7CC" w14:textId="77777777" w:rsidR="00D47222" w:rsidRDefault="00D47222" w:rsidP="0090289E">
      <w:pPr>
        <w:pStyle w:val="Ttulo3"/>
      </w:pPr>
      <w:bookmarkStart w:id="23" w:name="_Toc14439742"/>
      <w:r>
        <w:t>Titulo</w:t>
      </w:r>
      <w:bookmarkEnd w:id="23"/>
    </w:p>
    <w:p w14:paraId="240BA1BF" w14:textId="77777777" w:rsidR="00D47222" w:rsidRDefault="00D47222" w:rsidP="00D47222">
      <w:proofErr w:type="spellStart"/>
      <w:r>
        <w:t>sñdfjñlksfjd</w:t>
      </w:r>
      <w:proofErr w:type="spellEnd"/>
    </w:p>
    <w:p w14:paraId="6D48DE8C" w14:textId="77777777" w:rsidR="00551BD0" w:rsidRDefault="00551BD0" w:rsidP="005C0423"/>
    <w:p w14:paraId="1DE660D8" w14:textId="1ACCF9D9" w:rsidR="00ED5AEA" w:rsidRDefault="00CD3946" w:rsidP="00CD3946">
      <w:pPr>
        <w:pStyle w:val="Ttulo4"/>
      </w:pPr>
      <w:bookmarkStart w:id="24" w:name="_Toc14439743"/>
      <w:r>
        <w:t>Titulo</w:t>
      </w:r>
      <w:bookmarkEnd w:id="24"/>
    </w:p>
    <w:p w14:paraId="1362EE9C" w14:textId="77777777" w:rsidR="00ED5AEA" w:rsidRDefault="00ED5AEA" w:rsidP="00ED5AEA">
      <w:proofErr w:type="spellStart"/>
      <w:r>
        <w:t>sñdfjñlksfjd</w:t>
      </w:r>
      <w:proofErr w:type="spellEnd"/>
    </w:p>
    <w:p w14:paraId="4EE0B757" w14:textId="77777777" w:rsidR="00ED5AEA" w:rsidRDefault="00ED5AEA" w:rsidP="005C0423"/>
    <w:p w14:paraId="3A41FD1D" w14:textId="77777777" w:rsidR="0058484D" w:rsidRPr="006D55DD" w:rsidRDefault="005A4A46" w:rsidP="0058484D">
      <w:pPr>
        <w:pStyle w:val="Ttulo1"/>
      </w:pPr>
      <w:bookmarkStart w:id="25" w:name="_Toc14439744"/>
      <w:bookmarkStart w:id="26" w:name="_Toc449032088"/>
      <w:r>
        <w:lastRenderedPageBreak/>
        <w:t>Titulo</w:t>
      </w:r>
      <w:bookmarkEnd w:id="25"/>
    </w:p>
    <w:p w14:paraId="10981A67" w14:textId="77777777" w:rsidR="001E3246" w:rsidRDefault="001E3246" w:rsidP="001E3246">
      <w:pPr>
        <w:pStyle w:val="Ttulo2"/>
      </w:pPr>
      <w:bookmarkStart w:id="27" w:name="InicioValoracionEconomicaHAES"/>
      <w:bookmarkEnd w:id="26"/>
      <w:bookmarkEnd w:id="27"/>
      <w:r>
        <w:t xml:space="preserve"> </w:t>
      </w:r>
      <w:bookmarkStart w:id="28" w:name="_Toc14439745"/>
      <w:r w:rsidR="005A4A46">
        <w:t>Titulo</w:t>
      </w:r>
      <w:bookmarkEnd w:id="28"/>
    </w:p>
    <w:p w14:paraId="3639A53B" w14:textId="77777777" w:rsidR="001E3246" w:rsidRDefault="005A4A46" w:rsidP="001E3246">
      <w:pPr>
        <w:rPr>
          <w:lang w:val="es-ES_tradnl" w:eastAsia="en-US"/>
        </w:rPr>
      </w:pPr>
      <w:bookmarkStart w:id="29" w:name="ResumenTablasHAES"/>
      <w:bookmarkEnd w:id="29"/>
      <w:proofErr w:type="spellStart"/>
      <w:r>
        <w:rPr>
          <w:lang w:val="es-ES_tradnl" w:eastAsia="en-US"/>
        </w:rPr>
        <w:t>sldfksadfjsaldfj</w:t>
      </w:r>
      <w:proofErr w:type="spellEnd"/>
    </w:p>
    <w:p w14:paraId="5C848AAB" w14:textId="77777777" w:rsidR="007125FF" w:rsidRDefault="007125FF" w:rsidP="007125FF">
      <w:pPr>
        <w:rPr>
          <w:lang w:val="es-ES_tradnl" w:eastAsia="en-US"/>
        </w:rPr>
      </w:pPr>
    </w:p>
    <w:p w14:paraId="63C8B1D6" w14:textId="77777777" w:rsidR="00DE7E29" w:rsidRPr="007125FF" w:rsidRDefault="00DE7E29" w:rsidP="00DE7E29">
      <w:pPr>
        <w:rPr>
          <w:lang w:val="es-ES_tradnl"/>
        </w:rPr>
      </w:pPr>
    </w:p>
    <w:p w14:paraId="255B5847" w14:textId="77777777" w:rsidR="00BD3C4F" w:rsidRDefault="00BD3C4F" w:rsidP="00DE7E29">
      <w:bookmarkStart w:id="30" w:name="TablasPPU"/>
      <w:bookmarkEnd w:id="30"/>
    </w:p>
    <w:p w14:paraId="3C566719" w14:textId="77777777" w:rsidR="00DE7E29" w:rsidRDefault="00DE7E29" w:rsidP="00BD3C4F">
      <w:pPr>
        <w:rPr>
          <w:lang w:val="es-ES_tradnl"/>
        </w:rPr>
      </w:pPr>
      <w:bookmarkStart w:id="31" w:name="TablasAmpliacion"/>
      <w:bookmarkEnd w:id="31"/>
    </w:p>
    <w:p w14:paraId="59BDF29D" w14:textId="77777777" w:rsidR="00E33F74" w:rsidRDefault="00E33F74" w:rsidP="00BD3C4F">
      <w:pPr>
        <w:rPr>
          <w:lang w:val="es-ES_tradnl"/>
        </w:rPr>
      </w:pPr>
    </w:p>
    <w:p w14:paraId="67114447" w14:textId="77777777" w:rsidR="00E33F74" w:rsidRPr="006D55DD" w:rsidRDefault="005A4A46" w:rsidP="00E33F74">
      <w:pPr>
        <w:pStyle w:val="Ttulo1"/>
      </w:pPr>
      <w:bookmarkStart w:id="32" w:name="_Toc14439746"/>
      <w:r>
        <w:lastRenderedPageBreak/>
        <w:t>Titulo</w:t>
      </w:r>
      <w:bookmarkEnd w:id="32"/>
    </w:p>
    <w:p w14:paraId="1C75506E" w14:textId="77777777" w:rsidR="005A4A46" w:rsidRPr="00004E6F" w:rsidRDefault="005A4A46" w:rsidP="005A4A46">
      <w:pPr>
        <w:pStyle w:val="Ttulo2"/>
      </w:pPr>
      <w:bookmarkStart w:id="33" w:name="servicios"/>
      <w:bookmarkStart w:id="34" w:name="_Toc14439747"/>
      <w:bookmarkEnd w:id="33"/>
      <w:r>
        <w:t>Titulo</w:t>
      </w:r>
      <w:bookmarkEnd w:id="34"/>
    </w:p>
    <w:p w14:paraId="5B9B505E" w14:textId="77777777" w:rsidR="005A4A46" w:rsidRDefault="005A4A46" w:rsidP="005A4A46">
      <w:pPr>
        <w:rPr>
          <w:lang w:val="es-ES_tradnl" w:eastAsia="en-US"/>
        </w:rPr>
      </w:pPr>
      <w:proofErr w:type="spellStart"/>
      <w:r>
        <w:rPr>
          <w:lang w:val="es-ES_tradnl" w:eastAsia="en-US"/>
        </w:rPr>
        <w:t>sldfksadfjsaldfj</w:t>
      </w:r>
      <w:proofErr w:type="spellEnd"/>
    </w:p>
    <w:p w14:paraId="70672021" w14:textId="77777777" w:rsidR="00C2470E" w:rsidRDefault="00C2470E" w:rsidP="00BD3C4F">
      <w:pPr>
        <w:rPr>
          <w:lang w:val="es-ES_tradnl"/>
        </w:rPr>
      </w:pPr>
    </w:p>
    <w:p w14:paraId="3F48871A" w14:textId="77777777" w:rsidR="00F67D4E" w:rsidRDefault="00F67D4E" w:rsidP="00F67D4E">
      <w:pPr>
        <w:pStyle w:val="Ttulo1"/>
        <w:numPr>
          <w:ilvl w:val="0"/>
          <w:numId w:val="0"/>
        </w:numPr>
        <w:ind w:firstLine="227"/>
      </w:pPr>
      <w:bookmarkStart w:id="35" w:name="_Toc10202867"/>
      <w:bookmarkStart w:id="36" w:name="_Toc14439748"/>
      <w:r>
        <w:lastRenderedPageBreak/>
        <w:t>ANEXO 1</w:t>
      </w:r>
      <w:bookmarkEnd w:id="35"/>
      <w:bookmarkEnd w:id="36"/>
    </w:p>
    <w:p w14:paraId="5C73C6B0" w14:textId="77777777" w:rsidR="00F67D4E" w:rsidRDefault="00F67D4E" w:rsidP="00F67D4E">
      <w:pPr>
        <w:rPr>
          <w:lang w:val="es-ES_tradnl" w:eastAsia="en-US"/>
        </w:rPr>
      </w:pPr>
      <w:proofErr w:type="spellStart"/>
      <w:r>
        <w:rPr>
          <w:lang w:val="es-ES_tradnl" w:eastAsia="en-US"/>
        </w:rPr>
        <w:t>sldfksadfjsaldfj</w:t>
      </w:r>
      <w:proofErr w:type="spellEnd"/>
    </w:p>
    <w:p w14:paraId="609A2A66" w14:textId="77777777" w:rsidR="00387617" w:rsidRDefault="00387617" w:rsidP="00387617"/>
    <w:p w14:paraId="15596A71" w14:textId="77777777" w:rsidR="00387617" w:rsidRDefault="00387617" w:rsidP="00387617"/>
    <w:p w14:paraId="22552D4C" w14:textId="77777777" w:rsidR="00387617" w:rsidRPr="00C829CC" w:rsidRDefault="00387617" w:rsidP="00387617"/>
    <w:p w14:paraId="38B77196" w14:textId="77777777" w:rsidR="00387617" w:rsidRDefault="00387617" w:rsidP="00387617"/>
    <w:p w14:paraId="708D4B13" w14:textId="77777777" w:rsidR="00387617" w:rsidRPr="00C829CC" w:rsidRDefault="00387617" w:rsidP="00387617"/>
    <w:p w14:paraId="778611F5" w14:textId="77777777" w:rsidR="00F67D4E" w:rsidRDefault="00F67D4E">
      <w:pPr>
        <w:jc w:val="left"/>
      </w:pPr>
      <w:r>
        <w:br w:type="page"/>
      </w:r>
    </w:p>
    <w:p w14:paraId="6D6BE028" w14:textId="77777777" w:rsidR="00F67D4E" w:rsidRDefault="00F67D4E" w:rsidP="00F67D4E">
      <w:pPr>
        <w:pStyle w:val="Ttulo1"/>
        <w:numPr>
          <w:ilvl w:val="0"/>
          <w:numId w:val="0"/>
        </w:numPr>
        <w:ind w:firstLine="227"/>
      </w:pPr>
      <w:bookmarkStart w:id="37" w:name="_Toc10202868"/>
      <w:bookmarkStart w:id="38" w:name="_Toc14439749"/>
      <w:r>
        <w:lastRenderedPageBreak/>
        <w:t>ANEXO 2</w:t>
      </w:r>
      <w:bookmarkEnd w:id="37"/>
      <w:bookmarkEnd w:id="38"/>
    </w:p>
    <w:p w14:paraId="5E835DFC" w14:textId="77777777" w:rsidR="00F67D4E" w:rsidRDefault="00F67D4E" w:rsidP="00F67D4E">
      <w:pPr>
        <w:rPr>
          <w:lang w:val="es-ES_tradnl" w:eastAsia="en-US"/>
        </w:rPr>
      </w:pPr>
      <w:proofErr w:type="spellStart"/>
      <w:r>
        <w:rPr>
          <w:lang w:val="es-ES_tradnl" w:eastAsia="en-US"/>
        </w:rPr>
        <w:t>sldfksadfjsaldfj</w:t>
      </w:r>
      <w:proofErr w:type="spellEnd"/>
    </w:p>
    <w:p w14:paraId="70B96556" w14:textId="77777777" w:rsidR="00387617" w:rsidRDefault="00387617" w:rsidP="00387617"/>
    <w:p w14:paraId="13717773" w14:textId="77777777" w:rsidR="00387617" w:rsidRDefault="00387617" w:rsidP="00387617"/>
    <w:p w14:paraId="03003D24" w14:textId="77777777" w:rsidR="00387617" w:rsidRDefault="00387617" w:rsidP="00387617"/>
    <w:p w14:paraId="3B3630B2" w14:textId="77777777" w:rsidR="001B407D" w:rsidRDefault="001B407D" w:rsidP="00387617"/>
    <w:p w14:paraId="28F6F35C" w14:textId="77777777" w:rsidR="00152BAE" w:rsidRPr="00B24387" w:rsidRDefault="00152BAE" w:rsidP="00152BAE"/>
    <w:p w14:paraId="24E2E0F9" w14:textId="77777777" w:rsidR="008B3FB4" w:rsidRDefault="008B3FB4" w:rsidP="008B3FB4">
      <w:pPr>
        <w:rPr>
          <w:lang w:val="es-ES_tradnl" w:eastAsia="en-US"/>
        </w:rPr>
      </w:pPr>
    </w:p>
    <w:p w14:paraId="2EDD6E0D" w14:textId="77777777" w:rsidR="006E27AE" w:rsidRDefault="006E27AE" w:rsidP="008B3FB4">
      <w:pPr>
        <w:rPr>
          <w:lang w:val="es-ES_tradnl" w:eastAsia="en-US"/>
        </w:rPr>
      </w:pPr>
    </w:p>
    <w:p w14:paraId="7FD3A809" w14:textId="77777777" w:rsidR="006E27AE" w:rsidRPr="008B3FB4" w:rsidRDefault="006E27AE" w:rsidP="008B3FB4">
      <w:pPr>
        <w:rPr>
          <w:lang w:val="es-ES_tradnl" w:eastAsia="en-US"/>
        </w:rPr>
      </w:pPr>
    </w:p>
    <w:sectPr w:rsidR="006E27AE" w:rsidRPr="008B3FB4" w:rsidSect="00857867">
      <w:headerReference w:type="default" r:id="rId14"/>
      <w:footerReference w:type="default" r:id="rId15"/>
      <w:headerReference w:type="first" r:id="rId16"/>
      <w:pgSz w:w="11906" w:h="16838" w:code="9"/>
      <w:pgMar w:top="1277" w:right="1276" w:bottom="1276" w:left="1701" w:header="284" w:footer="113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856E24" w14:textId="77777777" w:rsidR="001C6A87" w:rsidRDefault="001C6A87">
      <w:r>
        <w:separator/>
      </w:r>
    </w:p>
  </w:endnote>
  <w:endnote w:type="continuationSeparator" w:id="0">
    <w:p w14:paraId="39D52C53" w14:textId="77777777" w:rsidR="001C6A87" w:rsidRDefault="001C6A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6B84B715-111A-4805-8AE7-646FD015755E}"/>
  </w:font>
  <w:font w:name="Telefonica Headline Light">
    <w:altName w:val="Calibri"/>
    <w:charset w:val="00"/>
    <w:family w:val="auto"/>
    <w:pitch w:val="variable"/>
    <w:sig w:usb0="A00000AF" w:usb1="4000204A" w:usb2="00000000" w:usb3="00000000" w:csb0="0000009B" w:csb1="00000000"/>
  </w:font>
  <w:font w:name="Telefonica Text">
    <w:altName w:val="Calibri"/>
    <w:charset w:val="00"/>
    <w:family w:val="auto"/>
    <w:pitch w:val="variable"/>
    <w:sig w:usb0="A00000AF" w:usb1="4000204A" w:usb2="00000000" w:usb3="00000000" w:csb0="0000009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581EBB4F-0909-4D91-95FB-D9D7D09A7AA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3359F3AB-4D91-44B1-9C00-81CBC9FA7ACF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92AA6B87-84D5-4987-B183-6CB4F2C73FC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2927CE4C-A692-497D-ACDA-2697AF24F57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961" w:type="dxa"/>
      <w:tblLayout w:type="fixed"/>
      <w:tblLook w:val="04A0" w:firstRow="1" w:lastRow="0" w:firstColumn="1" w:lastColumn="0" w:noHBand="0" w:noVBand="1"/>
    </w:tblPr>
    <w:tblGrid>
      <w:gridCol w:w="1020"/>
      <w:gridCol w:w="6493"/>
      <w:gridCol w:w="1448"/>
    </w:tblGrid>
    <w:tr w:rsidR="00201138" w:rsidRPr="00C654CE" w14:paraId="48A611A0" w14:textId="77777777" w:rsidTr="005A4A46">
      <w:tc>
        <w:tcPr>
          <w:tcW w:w="1020" w:type="dxa"/>
          <w:shd w:val="clear" w:color="auto" w:fill="auto"/>
          <w:vAlign w:val="center"/>
        </w:tcPr>
        <w:p w14:paraId="2CA5E25F" w14:textId="77777777" w:rsidR="00201138" w:rsidRPr="00C654CE" w:rsidRDefault="00201138" w:rsidP="00201138">
          <w:pPr>
            <w:rPr>
              <w:color w:val="003245"/>
              <w:sz w:val="16"/>
              <w:szCs w:val="16"/>
            </w:rPr>
          </w:pPr>
        </w:p>
      </w:tc>
      <w:tc>
        <w:tcPr>
          <w:tcW w:w="6493" w:type="dxa"/>
          <w:shd w:val="clear" w:color="auto" w:fill="auto"/>
          <w:vAlign w:val="center"/>
        </w:tcPr>
        <w:p w14:paraId="72EA2DA7" w14:textId="77777777" w:rsidR="00201138" w:rsidRPr="000A4AA0" w:rsidRDefault="00BD22B0" w:rsidP="00201138">
          <w:pPr>
            <w:jc w:val="center"/>
            <w:rPr>
              <w:color w:val="003245"/>
              <w:sz w:val="18"/>
              <w:szCs w:val="18"/>
            </w:rPr>
          </w:pPr>
          <w:r w:rsidRPr="00C511B4">
            <w:rPr>
              <w:color w:val="003245"/>
              <w:sz w:val="18"/>
              <w:szCs w:val="18"/>
              <w:highlight w:val="yellow"/>
            </w:rPr>
            <w:fldChar w:fldCharType="begin"/>
          </w:r>
          <w:r w:rsidRPr="00C511B4">
            <w:rPr>
              <w:color w:val="003245"/>
              <w:sz w:val="18"/>
              <w:szCs w:val="18"/>
              <w:highlight w:val="yellow"/>
            </w:rPr>
            <w:instrText xml:space="preserve"> REF  MARDOCCLIENTE </w:instrText>
          </w:r>
          <w:r w:rsidR="00C511B4">
            <w:rPr>
              <w:color w:val="003245"/>
              <w:sz w:val="18"/>
              <w:szCs w:val="18"/>
              <w:highlight w:val="yellow"/>
            </w:rPr>
            <w:instrText xml:space="preserve"> \* MERGEFORMAT </w:instrText>
          </w:r>
          <w:r w:rsidRPr="00C511B4">
            <w:rPr>
              <w:color w:val="003245"/>
              <w:sz w:val="18"/>
              <w:szCs w:val="18"/>
              <w:highlight w:val="yellow"/>
            </w:rPr>
            <w:fldChar w:fldCharType="separate"/>
          </w:r>
          <w:r w:rsidR="00C511B4">
            <w:rPr>
              <w:highlight w:val="yellow"/>
            </w:rPr>
            <w:t>TITULO DEL DOCUMENTO</w:t>
          </w:r>
          <w:r w:rsidRPr="00C511B4">
            <w:rPr>
              <w:color w:val="003245"/>
              <w:sz w:val="18"/>
              <w:szCs w:val="18"/>
              <w:highlight w:val="yellow"/>
            </w:rPr>
            <w:fldChar w:fldCharType="end"/>
          </w:r>
          <w:r w:rsidR="00201138">
            <w:rPr>
              <w:noProof/>
            </w:rPr>
            <w:drawing>
              <wp:anchor distT="0" distB="0" distL="114300" distR="114300" simplePos="0" relativeHeight="251661312" behindDoc="1" locked="0" layoutInCell="1" allowOverlap="1" wp14:anchorId="3E8AA5C0" wp14:editId="68058892">
                <wp:simplePos x="0" y="0"/>
                <wp:positionH relativeFrom="margin">
                  <wp:posOffset>-1478280</wp:posOffset>
                </wp:positionH>
                <wp:positionV relativeFrom="bottomMargin">
                  <wp:posOffset>-251460</wp:posOffset>
                </wp:positionV>
                <wp:extent cx="7239000" cy="762000"/>
                <wp:effectExtent l="0" t="0" r="0" b="0"/>
                <wp:wrapNone/>
                <wp:docPr id="72" name="Imagen 72" descr="DOC-TRABAJO-FOOTER-DIAGON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DOC-TRABAJO-FOOTER-DIAGON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793" t="11128" r="4341" b="777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39000" cy="76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448" w:type="dxa"/>
          <w:shd w:val="clear" w:color="auto" w:fill="auto"/>
          <w:vAlign w:val="center"/>
        </w:tcPr>
        <w:p w14:paraId="1CE64306" w14:textId="77777777" w:rsidR="00201138" w:rsidRPr="00C654CE" w:rsidRDefault="00201138" w:rsidP="00201138">
          <w:pPr>
            <w:rPr>
              <w:color w:val="003245"/>
              <w:sz w:val="16"/>
              <w:szCs w:val="16"/>
            </w:rPr>
          </w:pPr>
        </w:p>
      </w:tc>
    </w:tr>
    <w:tr w:rsidR="00201138" w:rsidRPr="00C654CE" w14:paraId="41138A36" w14:textId="77777777" w:rsidTr="005A4A46">
      <w:tc>
        <w:tcPr>
          <w:tcW w:w="1020" w:type="dxa"/>
          <w:shd w:val="clear" w:color="auto" w:fill="auto"/>
          <w:vAlign w:val="center"/>
        </w:tcPr>
        <w:p w14:paraId="25FEF5CD" w14:textId="77777777" w:rsidR="00201138" w:rsidRPr="00C654CE" w:rsidRDefault="00201138" w:rsidP="00201138">
          <w:pPr>
            <w:rPr>
              <w:color w:val="003245"/>
              <w:sz w:val="16"/>
              <w:szCs w:val="16"/>
            </w:rPr>
          </w:pPr>
        </w:p>
      </w:tc>
      <w:tc>
        <w:tcPr>
          <w:tcW w:w="6493" w:type="dxa"/>
          <w:shd w:val="clear" w:color="auto" w:fill="auto"/>
          <w:vAlign w:val="center"/>
        </w:tcPr>
        <w:p w14:paraId="412888AC" w14:textId="77777777" w:rsidR="00201138" w:rsidRPr="000A4AA0" w:rsidRDefault="00247F20" w:rsidP="00201138">
          <w:pPr>
            <w:jc w:val="center"/>
            <w:rPr>
              <w:rFonts w:ascii="Telefonica Headline Light" w:hAnsi="Telefonica Headline Light"/>
              <w:color w:val="003245"/>
              <w:sz w:val="16"/>
              <w:szCs w:val="16"/>
            </w:rPr>
          </w:pPr>
          <w:r w:rsidRPr="00C511B4">
            <w:rPr>
              <w:rFonts w:ascii="Telefonica Headline Light" w:hAnsi="Telefonica Headline Light"/>
              <w:color w:val="003245"/>
              <w:sz w:val="16"/>
              <w:szCs w:val="16"/>
              <w:highlight w:val="yellow"/>
            </w:rPr>
            <w:fldChar w:fldCharType="begin"/>
          </w:r>
          <w:r w:rsidRPr="00C511B4">
            <w:rPr>
              <w:rFonts w:ascii="Telefonica Headline Light" w:hAnsi="Telefonica Headline Light"/>
              <w:color w:val="003245"/>
              <w:sz w:val="16"/>
              <w:szCs w:val="16"/>
              <w:highlight w:val="yellow"/>
            </w:rPr>
            <w:instrText xml:space="preserve"> REF  MARCDOCREF </w:instrText>
          </w:r>
          <w:r w:rsidR="00C511B4">
            <w:rPr>
              <w:rFonts w:ascii="Telefonica Headline Light" w:hAnsi="Telefonica Headline Light"/>
              <w:color w:val="003245"/>
              <w:sz w:val="16"/>
              <w:szCs w:val="16"/>
              <w:highlight w:val="yellow"/>
            </w:rPr>
            <w:instrText xml:space="preserve"> \* MERGEFORMAT </w:instrText>
          </w:r>
          <w:r w:rsidRPr="00C511B4">
            <w:rPr>
              <w:rFonts w:ascii="Telefonica Headline Light" w:hAnsi="Telefonica Headline Light"/>
              <w:color w:val="003245"/>
              <w:sz w:val="16"/>
              <w:szCs w:val="16"/>
              <w:highlight w:val="yellow"/>
            </w:rPr>
            <w:fldChar w:fldCharType="separate"/>
          </w:r>
          <w:r w:rsidR="00C511B4">
            <w:rPr>
              <w:highlight w:val="yellow"/>
            </w:rPr>
            <w:t>CODIGO</w:t>
          </w:r>
          <w:r w:rsidRPr="00C511B4">
            <w:rPr>
              <w:rFonts w:ascii="Telefonica Headline Light" w:hAnsi="Telefonica Headline Light"/>
              <w:color w:val="003245"/>
              <w:sz w:val="16"/>
              <w:szCs w:val="16"/>
              <w:highlight w:val="yellow"/>
            </w:rPr>
            <w:fldChar w:fldCharType="end"/>
          </w:r>
        </w:p>
      </w:tc>
      <w:tc>
        <w:tcPr>
          <w:tcW w:w="1448" w:type="dxa"/>
          <w:shd w:val="clear" w:color="auto" w:fill="auto"/>
          <w:vAlign w:val="center"/>
        </w:tcPr>
        <w:p w14:paraId="4B100819" w14:textId="77777777" w:rsidR="00201138" w:rsidRPr="000A4AA0" w:rsidRDefault="00201138" w:rsidP="005A4A46">
          <w:pPr>
            <w:jc w:val="left"/>
            <w:rPr>
              <w:rFonts w:ascii="Telefonica Headline Light" w:hAnsi="Telefonica Headline Light"/>
              <w:color w:val="003245"/>
              <w:sz w:val="16"/>
              <w:szCs w:val="16"/>
            </w:rPr>
          </w:pPr>
        </w:p>
      </w:tc>
    </w:tr>
    <w:tr w:rsidR="00201138" w:rsidRPr="00C654CE" w14:paraId="0D0807E4" w14:textId="77777777" w:rsidTr="005A4A46">
      <w:tc>
        <w:tcPr>
          <w:tcW w:w="1020" w:type="dxa"/>
          <w:shd w:val="clear" w:color="auto" w:fill="auto"/>
          <w:vAlign w:val="center"/>
        </w:tcPr>
        <w:p w14:paraId="25AA1F5F" w14:textId="77777777" w:rsidR="00201138" w:rsidRPr="00C654CE" w:rsidRDefault="00201138" w:rsidP="00201138">
          <w:pPr>
            <w:rPr>
              <w:color w:val="003245"/>
              <w:sz w:val="16"/>
              <w:szCs w:val="16"/>
            </w:rPr>
          </w:pPr>
        </w:p>
      </w:tc>
      <w:tc>
        <w:tcPr>
          <w:tcW w:w="6493" w:type="dxa"/>
          <w:shd w:val="clear" w:color="auto" w:fill="auto"/>
          <w:vAlign w:val="center"/>
        </w:tcPr>
        <w:p w14:paraId="0A824C9E" w14:textId="77777777" w:rsidR="00201138" w:rsidRDefault="00C511B4" w:rsidP="00201138">
          <w:pPr>
            <w:jc w:val="center"/>
            <w:rPr>
              <w:rFonts w:ascii="Telefonica Headline Light" w:hAnsi="Telefonica Headline Light"/>
              <w:color w:val="003245"/>
              <w:sz w:val="16"/>
              <w:szCs w:val="16"/>
            </w:rPr>
          </w:pPr>
          <w:r w:rsidRPr="00C511B4">
            <w:rPr>
              <w:rFonts w:ascii="Telefonica Headline Light" w:hAnsi="Telefonica Headline Light"/>
              <w:color w:val="003245"/>
              <w:sz w:val="16"/>
              <w:szCs w:val="16"/>
              <w:highlight w:val="yellow"/>
            </w:rPr>
            <w:t>FECHA</w:t>
          </w:r>
        </w:p>
        <w:p w14:paraId="43C1F95A" w14:textId="77777777" w:rsidR="00F67D4E" w:rsidRPr="000A4AA0" w:rsidRDefault="00F67D4E" w:rsidP="00201138">
          <w:pPr>
            <w:jc w:val="center"/>
            <w:rPr>
              <w:rFonts w:ascii="Telefonica Headline Light" w:hAnsi="Telefonica Headline Light"/>
              <w:color w:val="003245"/>
              <w:sz w:val="16"/>
              <w:szCs w:val="16"/>
            </w:rPr>
          </w:pPr>
        </w:p>
      </w:tc>
      <w:tc>
        <w:tcPr>
          <w:tcW w:w="1448" w:type="dxa"/>
          <w:shd w:val="clear" w:color="auto" w:fill="auto"/>
          <w:vAlign w:val="center"/>
        </w:tcPr>
        <w:p w14:paraId="0387D521" w14:textId="77777777" w:rsidR="00201138" w:rsidRPr="000A4AA0" w:rsidRDefault="00201138" w:rsidP="00201138">
          <w:pPr>
            <w:rPr>
              <w:rFonts w:ascii="Telefonica Headline Light" w:hAnsi="Telefonica Headline Light"/>
              <w:color w:val="003245"/>
              <w:sz w:val="16"/>
              <w:szCs w:val="16"/>
            </w:rPr>
          </w:pPr>
          <w:proofErr w:type="spellStart"/>
          <w:r w:rsidRPr="000A4AA0">
            <w:rPr>
              <w:rFonts w:ascii="Telefonica Headline Light" w:hAnsi="Telefonica Headline Light"/>
              <w:color w:val="003245"/>
              <w:sz w:val="16"/>
              <w:szCs w:val="16"/>
            </w:rPr>
            <w:t>Pág</w:t>
          </w:r>
          <w:proofErr w:type="spellEnd"/>
          <w:r w:rsidRPr="000A4AA0">
            <w:rPr>
              <w:rFonts w:ascii="Telefonica Headline Light" w:hAnsi="Telefonica Headline Light"/>
              <w:color w:val="003245"/>
              <w:sz w:val="16"/>
              <w:szCs w:val="16"/>
            </w:rPr>
            <w:t xml:space="preserve">: </w:t>
          </w:r>
          <w:r w:rsidRPr="000A4AA0">
            <w:rPr>
              <w:rFonts w:ascii="Telefonica Headline Light" w:hAnsi="Telefonica Headline Light"/>
              <w:color w:val="003245"/>
              <w:sz w:val="16"/>
              <w:szCs w:val="16"/>
            </w:rPr>
            <w:fldChar w:fldCharType="begin"/>
          </w:r>
          <w:r w:rsidRPr="000A4AA0">
            <w:rPr>
              <w:rFonts w:ascii="Telefonica Headline Light" w:hAnsi="Telefonica Headline Light"/>
              <w:color w:val="003245"/>
              <w:sz w:val="16"/>
              <w:szCs w:val="16"/>
            </w:rPr>
            <w:instrText>PAGE   \* MERGEFORMAT</w:instrText>
          </w:r>
          <w:r w:rsidRPr="000A4AA0">
            <w:rPr>
              <w:rFonts w:ascii="Telefonica Headline Light" w:hAnsi="Telefonica Headline Light"/>
              <w:color w:val="003245"/>
              <w:sz w:val="16"/>
              <w:szCs w:val="16"/>
            </w:rPr>
            <w:fldChar w:fldCharType="separate"/>
          </w:r>
          <w:r w:rsidR="00F33B37">
            <w:rPr>
              <w:rFonts w:ascii="Telefonica Headline Light" w:hAnsi="Telefonica Headline Light"/>
              <w:noProof/>
              <w:color w:val="003245"/>
              <w:sz w:val="16"/>
              <w:szCs w:val="16"/>
            </w:rPr>
            <w:t>2</w:t>
          </w:r>
          <w:r w:rsidRPr="000A4AA0">
            <w:rPr>
              <w:rFonts w:ascii="Telefonica Headline Light" w:hAnsi="Telefonica Headline Light"/>
              <w:color w:val="003245"/>
              <w:sz w:val="16"/>
              <w:szCs w:val="16"/>
            </w:rPr>
            <w:fldChar w:fldCharType="end"/>
          </w:r>
        </w:p>
      </w:tc>
    </w:tr>
  </w:tbl>
  <w:p w14:paraId="08237273" w14:textId="77777777" w:rsidR="000C7E2A" w:rsidRDefault="000C7E2A" w:rsidP="004B58F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8A9C16" w14:textId="77777777" w:rsidR="001C6A87" w:rsidRDefault="001C6A87">
      <w:r>
        <w:separator/>
      </w:r>
    </w:p>
  </w:footnote>
  <w:footnote w:type="continuationSeparator" w:id="0">
    <w:p w14:paraId="2CD69D95" w14:textId="77777777" w:rsidR="001C6A87" w:rsidRDefault="001C6A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735" w:type="dxa"/>
      <w:tblInd w:w="-567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46"/>
      <w:gridCol w:w="4889"/>
    </w:tblGrid>
    <w:tr w:rsidR="00DF2609" w14:paraId="07B4E62F" w14:textId="77777777" w:rsidTr="00542707">
      <w:trPr>
        <w:trHeight w:val="1362"/>
      </w:trPr>
      <w:tc>
        <w:tcPr>
          <w:tcW w:w="4846" w:type="dxa"/>
        </w:tcPr>
        <w:p w14:paraId="37F1C6A5" w14:textId="77777777" w:rsidR="00DF2609" w:rsidRPr="00F602B2" w:rsidRDefault="00DF2609" w:rsidP="00C91EDC">
          <w:pPr>
            <w:rPr>
              <w:color w:val="003245"/>
              <w:sz w:val="2"/>
              <w:szCs w:val="2"/>
            </w:rPr>
          </w:pPr>
          <w:bookmarkStart w:id="39" w:name="Logotipo"/>
          <w:bookmarkEnd w:id="39"/>
        </w:p>
        <w:p w14:paraId="515E7AA9" w14:textId="62A44D97" w:rsidR="00D331CD" w:rsidRDefault="00565514" w:rsidP="00565514">
          <w:pPr>
            <w:spacing w:before="120"/>
          </w:pPr>
          <w:r>
            <w:rPr>
              <w:noProof/>
            </w:rPr>
            <w:drawing>
              <wp:inline distT="0" distB="0" distL="0" distR="0" wp14:anchorId="54418B5F" wp14:editId="718C9C77">
                <wp:extent cx="1263015" cy="359410"/>
                <wp:effectExtent l="0" t="0" r="0" b="2540"/>
                <wp:docPr id="3" name="Imagen 3" descr="Logotipo&#10;&#10;Descripción generada automáticament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Logotipo&#10;&#10;Descripción generada automáticamente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3015" cy="3594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89" w:type="dxa"/>
        </w:tcPr>
        <w:p w14:paraId="3094939E" w14:textId="77777777" w:rsidR="005A4A46" w:rsidRDefault="005A4A46" w:rsidP="005A4A46">
          <w:pPr>
            <w:jc w:val="right"/>
            <w:rPr>
              <w:rFonts w:cs="Arial"/>
              <w:sz w:val="18"/>
              <w:szCs w:val="18"/>
            </w:rPr>
          </w:pPr>
        </w:p>
        <w:p w14:paraId="4EEFCF4B" w14:textId="77777777" w:rsidR="00DF2609" w:rsidRPr="00542707" w:rsidRDefault="00DF2609" w:rsidP="005A4A46">
          <w:pPr>
            <w:jc w:val="right"/>
            <w:rPr>
              <w:rFonts w:cs="Arial"/>
              <w:sz w:val="18"/>
              <w:szCs w:val="18"/>
            </w:rPr>
          </w:pPr>
          <w:r w:rsidRPr="00542707">
            <w:rPr>
              <w:b/>
              <w:noProof/>
              <w:color w:val="003245"/>
              <w:sz w:val="18"/>
              <w:szCs w:val="18"/>
            </w:rPr>
            <w:drawing>
              <wp:anchor distT="0" distB="0" distL="114300" distR="114300" simplePos="0" relativeHeight="251659264" behindDoc="1" locked="0" layoutInCell="1" allowOverlap="1" wp14:anchorId="166AC80C" wp14:editId="19892CDC">
                <wp:simplePos x="0" y="0"/>
                <wp:positionH relativeFrom="page">
                  <wp:posOffset>-3103880</wp:posOffset>
                </wp:positionH>
                <wp:positionV relativeFrom="page">
                  <wp:posOffset>2540</wp:posOffset>
                </wp:positionV>
                <wp:extent cx="6247908" cy="842010"/>
                <wp:effectExtent l="0" t="0" r="635" b="0"/>
                <wp:wrapNone/>
                <wp:docPr id="71" name="Imagen 71" descr="FD-CIEL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D-CIEL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34123" r="19246" b="1576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05534" cy="8497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694671" w:rsidRPr="00542707">
            <w:rPr>
              <w:rFonts w:cs="Arial"/>
              <w:sz w:val="18"/>
              <w:szCs w:val="18"/>
            </w:rPr>
            <w:fldChar w:fldCharType="begin"/>
          </w:r>
          <w:r w:rsidR="00694671" w:rsidRPr="00542707">
            <w:rPr>
              <w:rFonts w:cs="Arial"/>
              <w:sz w:val="18"/>
              <w:szCs w:val="18"/>
            </w:rPr>
            <w:instrText xml:space="preserve"> REF  NombreEmpresaQueFactura  \* MERGEFORMAT </w:instrText>
          </w:r>
          <w:r w:rsidR="00694671" w:rsidRPr="00542707">
            <w:rPr>
              <w:rFonts w:cs="Arial"/>
              <w:sz w:val="18"/>
              <w:szCs w:val="18"/>
            </w:rPr>
            <w:fldChar w:fldCharType="separate"/>
          </w:r>
          <w:r w:rsidR="002F657D" w:rsidRPr="00542707">
            <w:rPr>
              <w:sz w:val="18"/>
              <w:szCs w:val="18"/>
            </w:rPr>
            <w:t>Telefónica de España S.A.U.</w:t>
          </w:r>
          <w:r w:rsidR="00694671" w:rsidRPr="00542707">
            <w:rPr>
              <w:rFonts w:cs="Arial"/>
              <w:sz w:val="18"/>
              <w:szCs w:val="18"/>
            </w:rPr>
            <w:fldChar w:fldCharType="end"/>
          </w:r>
        </w:p>
        <w:p w14:paraId="60F0413E" w14:textId="77777777" w:rsidR="00DF2609" w:rsidRPr="00542707" w:rsidRDefault="00DF2609" w:rsidP="005A4A46">
          <w:pPr>
            <w:jc w:val="right"/>
            <w:rPr>
              <w:rFonts w:cs="Arial"/>
              <w:sz w:val="18"/>
              <w:szCs w:val="18"/>
            </w:rPr>
          </w:pPr>
          <w:r w:rsidRPr="00542707">
            <w:rPr>
              <w:rFonts w:cs="Arial"/>
              <w:sz w:val="18"/>
              <w:szCs w:val="18"/>
            </w:rPr>
            <w:t xml:space="preserve">C.I.F.: </w:t>
          </w:r>
          <w:r w:rsidR="00694671" w:rsidRPr="00542707">
            <w:rPr>
              <w:rFonts w:cs="Arial"/>
              <w:sz w:val="18"/>
              <w:szCs w:val="18"/>
            </w:rPr>
            <w:fldChar w:fldCharType="begin"/>
          </w:r>
          <w:r w:rsidR="00694671" w:rsidRPr="00542707">
            <w:rPr>
              <w:rFonts w:cs="Arial"/>
              <w:sz w:val="18"/>
              <w:szCs w:val="18"/>
            </w:rPr>
            <w:instrText xml:space="preserve"> REF  CIFEmpresaQueFactura  \* MERGEFORMAT </w:instrText>
          </w:r>
          <w:r w:rsidR="00694671" w:rsidRPr="00542707">
            <w:rPr>
              <w:rFonts w:cs="Arial"/>
              <w:sz w:val="18"/>
              <w:szCs w:val="18"/>
            </w:rPr>
            <w:fldChar w:fldCharType="separate"/>
          </w:r>
          <w:r w:rsidR="002F657D" w:rsidRPr="00542707">
            <w:rPr>
              <w:sz w:val="18"/>
              <w:szCs w:val="18"/>
            </w:rPr>
            <w:t>A82018474</w:t>
          </w:r>
          <w:r w:rsidR="00694671" w:rsidRPr="00542707">
            <w:rPr>
              <w:rFonts w:cs="Arial"/>
              <w:sz w:val="18"/>
              <w:szCs w:val="18"/>
            </w:rPr>
            <w:fldChar w:fldCharType="end"/>
          </w:r>
        </w:p>
        <w:p w14:paraId="7C03CEEC" w14:textId="77777777" w:rsidR="00542707" w:rsidRPr="00542707" w:rsidRDefault="00694671" w:rsidP="005A4A46">
          <w:pPr>
            <w:ind w:left="-12"/>
            <w:jc w:val="right"/>
            <w:rPr>
              <w:sz w:val="18"/>
              <w:szCs w:val="18"/>
            </w:rPr>
          </w:pPr>
          <w:r w:rsidRPr="00542707">
            <w:rPr>
              <w:color w:val="003245"/>
              <w:sz w:val="18"/>
              <w:szCs w:val="18"/>
            </w:rPr>
            <w:fldChar w:fldCharType="begin"/>
          </w:r>
          <w:r w:rsidRPr="00542707">
            <w:rPr>
              <w:color w:val="003245"/>
              <w:sz w:val="18"/>
              <w:szCs w:val="18"/>
            </w:rPr>
            <w:instrText xml:space="preserve"> REF  DireccionEmpresaQueFactura  \* MERGEFORMAT </w:instrText>
          </w:r>
          <w:r w:rsidRPr="00542707">
            <w:rPr>
              <w:color w:val="003245"/>
              <w:sz w:val="18"/>
              <w:szCs w:val="18"/>
            </w:rPr>
            <w:fldChar w:fldCharType="separate"/>
          </w:r>
          <w:r w:rsidR="002F657D" w:rsidRPr="00542707">
            <w:rPr>
              <w:sz w:val="18"/>
              <w:szCs w:val="18"/>
            </w:rPr>
            <w:t>C/</w:t>
          </w:r>
          <w:r w:rsidR="00542707" w:rsidRPr="00542707">
            <w:rPr>
              <w:sz w:val="18"/>
              <w:szCs w:val="18"/>
            </w:rPr>
            <w:t>Julián Camarillo 8.- Módulo IV.- 4º Planta</w:t>
          </w:r>
        </w:p>
        <w:p w14:paraId="3926270D" w14:textId="77777777" w:rsidR="00DF2609" w:rsidRDefault="002F657D" w:rsidP="005A4A46">
          <w:pPr>
            <w:ind w:left="-12"/>
            <w:jc w:val="right"/>
            <w:rPr>
              <w:color w:val="003245"/>
            </w:rPr>
          </w:pPr>
          <w:r w:rsidRPr="00542707">
            <w:rPr>
              <w:sz w:val="18"/>
              <w:szCs w:val="18"/>
            </w:rPr>
            <w:t>280</w:t>
          </w:r>
          <w:r w:rsidR="00542707">
            <w:rPr>
              <w:sz w:val="18"/>
              <w:szCs w:val="18"/>
            </w:rPr>
            <w:t>37</w:t>
          </w:r>
          <w:r w:rsidRPr="00542707">
            <w:rPr>
              <w:sz w:val="18"/>
              <w:szCs w:val="18"/>
            </w:rPr>
            <w:t xml:space="preserve"> - Madrid</w:t>
          </w:r>
          <w:r w:rsidR="00694671" w:rsidRPr="00542707">
            <w:rPr>
              <w:color w:val="003245"/>
              <w:sz w:val="18"/>
              <w:szCs w:val="18"/>
            </w:rPr>
            <w:fldChar w:fldCharType="end"/>
          </w:r>
        </w:p>
      </w:tc>
    </w:tr>
  </w:tbl>
  <w:p w14:paraId="41EF3EFD" w14:textId="77777777" w:rsidR="00DF2609" w:rsidRDefault="00DF2609" w:rsidP="00C91EDC">
    <w:pPr>
      <w:rPr>
        <w:color w:val="003245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147C8" w14:textId="77777777" w:rsidR="00AD50BA" w:rsidRDefault="00AD50BA" w:rsidP="00152825">
    <w:pPr>
      <w:pStyle w:val="Encabezado"/>
      <w:tabs>
        <w:tab w:val="clear" w:pos="4252"/>
        <w:tab w:val="clear" w:pos="8504"/>
        <w:tab w:val="center" w:pos="952"/>
      </w:tabs>
    </w:pPr>
  </w:p>
  <w:p w14:paraId="2ECB72DD" w14:textId="77777777" w:rsidR="00AD50BA" w:rsidRDefault="00AD50BA">
    <w:pPr>
      <w:pStyle w:val="Encabezado"/>
    </w:pPr>
  </w:p>
  <w:p w14:paraId="4E024C66" w14:textId="77777777" w:rsidR="00AD50BA" w:rsidRDefault="00AD50B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7BCE15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E525DF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91851A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B3E872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684E49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23A6DC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DA67F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C16C7D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19872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A823F2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6561539"/>
    <w:multiLevelType w:val="multilevel"/>
    <w:tmpl w:val="DAA0E4B8"/>
    <w:lvl w:ilvl="0">
      <w:start w:val="1"/>
      <w:numFmt w:val="lowerLetter"/>
      <w:lvlText w:val="%1)"/>
      <w:lvlJc w:val="left"/>
      <w:pPr>
        <w:ind w:left="644" w:hanging="360"/>
      </w:pPr>
      <w:rPr>
        <w:rFonts w:hint="default"/>
        <w:b w:val="0"/>
        <w:i w:val="0"/>
        <w:color w:val="003245"/>
        <w:sz w:val="20"/>
      </w:rPr>
    </w:lvl>
    <w:lvl w:ilvl="1">
      <w:start w:val="1"/>
      <w:numFmt w:val="bullet"/>
      <w:lvlText w:val=""/>
      <w:lvlJc w:val="left"/>
      <w:pPr>
        <w:tabs>
          <w:tab w:val="num" w:pos="1267"/>
        </w:tabs>
        <w:ind w:left="1191" w:hanging="284"/>
      </w:pPr>
      <w:rPr>
        <w:rFonts w:ascii="Symbol" w:hAnsi="Symbol" w:hint="default"/>
        <w:color w:val="00CCFF"/>
        <w:sz w:val="20"/>
        <w:szCs w:val="20"/>
      </w:rPr>
    </w:lvl>
    <w:lvl w:ilvl="2">
      <w:start w:val="1"/>
      <w:numFmt w:val="bullet"/>
      <w:lvlText w:val=""/>
      <w:lvlJc w:val="left"/>
      <w:pPr>
        <w:tabs>
          <w:tab w:val="num" w:pos="1551"/>
        </w:tabs>
        <w:ind w:left="1474" w:hanging="283"/>
      </w:pPr>
      <w:rPr>
        <w:rFonts w:ascii="Symbol" w:hAnsi="Symbol" w:hint="default"/>
        <w:color w:val="00CCFF"/>
        <w:sz w:val="16"/>
        <w:szCs w:val="16"/>
      </w:rPr>
    </w:lvl>
    <w:lvl w:ilvl="3">
      <w:start w:val="1"/>
      <w:numFmt w:val="bullet"/>
      <w:lvlText w:val="-"/>
      <w:lvlJc w:val="left"/>
      <w:pPr>
        <w:tabs>
          <w:tab w:val="num" w:pos="1834"/>
        </w:tabs>
        <w:ind w:left="1758" w:hanging="284"/>
      </w:pPr>
      <w:rPr>
        <w:rFonts w:hint="default"/>
        <w:color w:val="00CCFF"/>
        <w:sz w:val="20"/>
        <w:szCs w:val="20"/>
      </w:rPr>
    </w:lvl>
    <w:lvl w:ilvl="4">
      <w:start w:val="1"/>
      <w:numFmt w:val="bullet"/>
      <w:lvlText w:val="o"/>
      <w:lvlJc w:val="left"/>
      <w:pPr>
        <w:tabs>
          <w:tab w:val="num" w:pos="3940"/>
        </w:tabs>
        <w:ind w:left="3940" w:hanging="360"/>
      </w:pPr>
      <w:rPr>
        <w:rFonts w:hint="default"/>
      </w:rPr>
    </w:lvl>
    <w:lvl w:ilvl="5">
      <w:start w:val="1"/>
      <w:numFmt w:val="bullet"/>
      <w:lvlText w:val=""/>
      <w:lvlJc w:val="left"/>
      <w:pPr>
        <w:tabs>
          <w:tab w:val="num" w:pos="4660"/>
        </w:tabs>
        <w:ind w:left="46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380"/>
        </w:tabs>
        <w:ind w:left="53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00"/>
        </w:tabs>
        <w:ind w:left="61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820"/>
        </w:tabs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1D0207E6"/>
    <w:multiLevelType w:val="multilevel"/>
    <w:tmpl w:val="CB0C29E0"/>
    <w:lvl w:ilvl="0">
      <w:start w:val="1"/>
      <w:numFmt w:val="bullet"/>
      <w:pStyle w:val="BulletNivel1"/>
      <w:lvlText w:val="&gt;"/>
      <w:lvlJc w:val="left"/>
      <w:pPr>
        <w:ind w:left="644" w:hanging="360"/>
      </w:pPr>
      <w:rPr>
        <w:rFonts w:ascii="Consolas" w:hAnsi="Consolas" w:hint="default"/>
        <w:b w:val="0"/>
        <w:i w:val="0"/>
        <w:color w:val="003245"/>
        <w:sz w:val="20"/>
      </w:rPr>
    </w:lvl>
    <w:lvl w:ilvl="1">
      <w:start w:val="1"/>
      <w:numFmt w:val="bullet"/>
      <w:lvlText w:val=""/>
      <w:lvlJc w:val="left"/>
      <w:pPr>
        <w:tabs>
          <w:tab w:val="num" w:pos="1267"/>
        </w:tabs>
        <w:ind w:left="1191" w:hanging="284"/>
      </w:pPr>
      <w:rPr>
        <w:rFonts w:ascii="Symbol" w:hAnsi="Symbol" w:hint="default"/>
        <w:color w:val="00CCFF"/>
        <w:sz w:val="20"/>
        <w:szCs w:val="20"/>
      </w:rPr>
    </w:lvl>
    <w:lvl w:ilvl="2">
      <w:start w:val="1"/>
      <w:numFmt w:val="bullet"/>
      <w:lvlText w:val=""/>
      <w:lvlJc w:val="left"/>
      <w:pPr>
        <w:tabs>
          <w:tab w:val="num" w:pos="1551"/>
        </w:tabs>
        <w:ind w:left="1474" w:hanging="283"/>
      </w:pPr>
      <w:rPr>
        <w:rFonts w:ascii="Symbol" w:hAnsi="Symbol" w:hint="default"/>
        <w:color w:val="00CCFF"/>
        <w:sz w:val="16"/>
        <w:szCs w:val="16"/>
      </w:rPr>
    </w:lvl>
    <w:lvl w:ilvl="3">
      <w:start w:val="1"/>
      <w:numFmt w:val="bullet"/>
      <w:lvlText w:val="-"/>
      <w:lvlJc w:val="left"/>
      <w:pPr>
        <w:tabs>
          <w:tab w:val="num" w:pos="1834"/>
        </w:tabs>
        <w:ind w:left="1758" w:hanging="284"/>
      </w:pPr>
      <w:rPr>
        <w:rFonts w:hint="default"/>
        <w:color w:val="00CCFF"/>
        <w:sz w:val="20"/>
        <w:szCs w:val="20"/>
      </w:rPr>
    </w:lvl>
    <w:lvl w:ilvl="4">
      <w:start w:val="1"/>
      <w:numFmt w:val="bullet"/>
      <w:lvlText w:val="o"/>
      <w:lvlJc w:val="left"/>
      <w:pPr>
        <w:tabs>
          <w:tab w:val="num" w:pos="3940"/>
        </w:tabs>
        <w:ind w:left="3940" w:hanging="360"/>
      </w:pPr>
      <w:rPr>
        <w:rFonts w:hint="default"/>
      </w:rPr>
    </w:lvl>
    <w:lvl w:ilvl="5">
      <w:start w:val="1"/>
      <w:numFmt w:val="bullet"/>
      <w:lvlText w:val=""/>
      <w:lvlJc w:val="left"/>
      <w:pPr>
        <w:tabs>
          <w:tab w:val="num" w:pos="4660"/>
        </w:tabs>
        <w:ind w:left="46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380"/>
        </w:tabs>
        <w:ind w:left="53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00"/>
        </w:tabs>
        <w:ind w:left="61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820"/>
        </w:tabs>
        <w:ind w:left="6820" w:hanging="360"/>
      </w:pPr>
      <w:rPr>
        <w:rFonts w:ascii="Wingdings" w:hAnsi="Wingdings" w:hint="default"/>
      </w:rPr>
    </w:lvl>
  </w:abstractNum>
  <w:abstractNum w:abstractNumId="12" w15:restartNumberingAfterBreak="0">
    <w:nsid w:val="27F75AA1"/>
    <w:multiLevelType w:val="multilevel"/>
    <w:tmpl w:val="226845C2"/>
    <w:lvl w:ilvl="0">
      <w:start w:val="1"/>
      <w:numFmt w:val="decimal"/>
      <w:lvlText w:val="%1"/>
      <w:lvlJc w:val="left"/>
      <w:pPr>
        <w:ind w:left="450" w:hanging="450"/>
      </w:pPr>
    </w:lvl>
    <w:lvl w:ilvl="1">
      <w:start w:val="3"/>
      <w:numFmt w:val="decimal"/>
      <w:lvlText w:val="%1.%2"/>
      <w:lvlJc w:val="left"/>
      <w:pPr>
        <w:ind w:left="1712" w:hanging="720"/>
      </w:pPr>
    </w:lvl>
    <w:lvl w:ilvl="2">
      <w:start w:val="1"/>
      <w:numFmt w:val="decimal"/>
      <w:lvlText w:val="%1.%2.%3"/>
      <w:lvlJc w:val="left"/>
      <w:pPr>
        <w:ind w:left="1854" w:hanging="720"/>
      </w:pPr>
    </w:lvl>
    <w:lvl w:ilvl="3">
      <w:start w:val="1"/>
      <w:numFmt w:val="decimal"/>
      <w:lvlText w:val="%1.%2.%3.%4"/>
      <w:lvlJc w:val="left"/>
      <w:pPr>
        <w:ind w:left="2781" w:hanging="1080"/>
      </w:pPr>
    </w:lvl>
    <w:lvl w:ilvl="4">
      <w:start w:val="1"/>
      <w:numFmt w:val="decimal"/>
      <w:lvlText w:val="%1.%2.%3.%4.%5"/>
      <w:lvlJc w:val="left"/>
      <w:pPr>
        <w:ind w:left="3708" w:hanging="1440"/>
      </w:pPr>
    </w:lvl>
    <w:lvl w:ilvl="5">
      <w:start w:val="1"/>
      <w:numFmt w:val="decimal"/>
      <w:lvlText w:val="%1.%2.%3.%4.%5.%6"/>
      <w:lvlJc w:val="left"/>
      <w:pPr>
        <w:ind w:left="4635" w:hanging="1800"/>
      </w:pPr>
    </w:lvl>
    <w:lvl w:ilvl="6">
      <w:start w:val="1"/>
      <w:numFmt w:val="decimal"/>
      <w:lvlText w:val="%1.%2.%3.%4.%5.%6.%7"/>
      <w:lvlJc w:val="left"/>
      <w:pPr>
        <w:ind w:left="5202" w:hanging="1800"/>
      </w:pPr>
    </w:lvl>
    <w:lvl w:ilvl="7">
      <w:start w:val="1"/>
      <w:numFmt w:val="decimal"/>
      <w:lvlText w:val="%1.%2.%3.%4.%5.%6.%7.%8"/>
      <w:lvlJc w:val="left"/>
      <w:pPr>
        <w:ind w:left="6129" w:hanging="2160"/>
      </w:pPr>
    </w:lvl>
    <w:lvl w:ilvl="8">
      <w:start w:val="1"/>
      <w:numFmt w:val="decimal"/>
      <w:lvlText w:val="%1.%2.%3.%4.%5.%6.%7.%8.%9"/>
      <w:lvlJc w:val="left"/>
      <w:pPr>
        <w:ind w:left="7056" w:hanging="2520"/>
      </w:pPr>
    </w:lvl>
  </w:abstractNum>
  <w:abstractNum w:abstractNumId="13" w15:restartNumberingAfterBreak="0">
    <w:nsid w:val="31D209FA"/>
    <w:multiLevelType w:val="hybridMultilevel"/>
    <w:tmpl w:val="1068B414"/>
    <w:lvl w:ilvl="0" w:tplc="0C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631F94"/>
    <w:multiLevelType w:val="multilevel"/>
    <w:tmpl w:val="93106AF4"/>
    <w:lvl w:ilvl="0">
      <w:start w:val="1"/>
      <w:numFmt w:val="decimal"/>
      <w:lvlText w:val="%1."/>
      <w:lvlJc w:val="left"/>
      <w:pPr>
        <w:ind w:left="567" w:hanging="340"/>
      </w:pPr>
      <w:rPr>
        <w:rFonts w:ascii="Telefonica Headline Light" w:hAnsi="Telefonica Headline Light" w:hint="default"/>
        <w:b/>
        <w:i w:val="0"/>
        <w:sz w:val="4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38AD7903"/>
    <w:multiLevelType w:val="hybridMultilevel"/>
    <w:tmpl w:val="D36A14DC"/>
    <w:lvl w:ilvl="0" w:tplc="7C345F4C">
      <w:start w:val="1"/>
      <w:numFmt w:val="bullet"/>
      <w:pStyle w:val="BulletNivel2"/>
      <w:lvlText w:val=""/>
      <w:lvlJc w:val="left"/>
      <w:pPr>
        <w:ind w:left="1287" w:hanging="360"/>
      </w:pPr>
      <w:rPr>
        <w:rFonts w:ascii="Symbol" w:hAnsi="Symbol" w:hint="default"/>
        <w:b w:val="0"/>
        <w:i w:val="0"/>
        <w:color w:val="003245"/>
        <w:sz w:val="16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4220034"/>
    <w:multiLevelType w:val="hybridMultilevel"/>
    <w:tmpl w:val="BFF4A0A4"/>
    <w:lvl w:ilvl="0" w:tplc="2124CDAC">
      <w:start w:val="1"/>
      <w:numFmt w:val="bullet"/>
      <w:pStyle w:val="BulletNivel3"/>
      <w:lvlText w:val=""/>
      <w:lvlJc w:val="left"/>
      <w:pPr>
        <w:ind w:left="1571" w:hanging="360"/>
      </w:pPr>
      <w:rPr>
        <w:rFonts w:ascii="Symbol" w:hAnsi="Symbol" w:hint="default"/>
        <w:b w:val="0"/>
        <w:i w:val="0"/>
        <w:color w:val="003245"/>
        <w:sz w:val="16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507610F4"/>
    <w:multiLevelType w:val="hybridMultilevel"/>
    <w:tmpl w:val="2320D668"/>
    <w:lvl w:ilvl="0" w:tplc="FDA8CA44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  <w:b w:val="0"/>
        <w:i w:val="0"/>
        <w:color w:val="003245"/>
        <w:sz w:val="16"/>
        <w:szCs w:val="16"/>
      </w:rPr>
    </w:lvl>
    <w:lvl w:ilvl="1" w:tplc="B372A8B6">
      <w:numFmt w:val="bullet"/>
      <w:lvlText w:val="–"/>
      <w:lvlJc w:val="left"/>
      <w:pPr>
        <w:tabs>
          <w:tab w:val="num" w:pos="1156"/>
        </w:tabs>
        <w:ind w:left="1156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76"/>
        </w:tabs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96"/>
        </w:tabs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16"/>
        </w:tabs>
        <w:ind w:left="331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036"/>
        </w:tabs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756"/>
        </w:tabs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76"/>
        </w:tabs>
        <w:ind w:left="547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96"/>
        </w:tabs>
        <w:ind w:left="6196" w:hanging="360"/>
      </w:pPr>
      <w:rPr>
        <w:rFonts w:ascii="Wingdings" w:hAnsi="Wingdings" w:hint="default"/>
      </w:rPr>
    </w:lvl>
  </w:abstractNum>
  <w:abstractNum w:abstractNumId="18" w15:restartNumberingAfterBreak="0">
    <w:nsid w:val="61FE0676"/>
    <w:multiLevelType w:val="hybridMultilevel"/>
    <w:tmpl w:val="764EEF02"/>
    <w:lvl w:ilvl="0" w:tplc="AF96AE9E">
      <w:start w:val="1"/>
      <w:numFmt w:val="bullet"/>
      <w:pStyle w:val="BulletVietatablaIbercomnivel1"/>
      <w:lvlText w:val=""/>
      <w:lvlJc w:val="left"/>
      <w:pPr>
        <w:tabs>
          <w:tab w:val="num" w:pos="417"/>
        </w:tabs>
        <w:ind w:left="113" w:hanging="56"/>
      </w:pPr>
      <w:rPr>
        <w:rFonts w:ascii="Symbol" w:hAnsi="Symbol" w:hint="default"/>
        <w:color w:val="003245"/>
        <w:sz w:val="16"/>
        <w:szCs w:val="16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215760"/>
    <w:multiLevelType w:val="multilevel"/>
    <w:tmpl w:val="F3385DA6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  <w:caps w:val="0"/>
        <w:vanish w:val="0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 w15:restartNumberingAfterBreak="0">
    <w:nsid w:val="71E07B71"/>
    <w:multiLevelType w:val="hybridMultilevel"/>
    <w:tmpl w:val="C4CAED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775AED"/>
    <w:multiLevelType w:val="hybridMultilevel"/>
    <w:tmpl w:val="64A212C4"/>
    <w:lvl w:ilvl="0" w:tplc="9EB86FC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0B5909"/>
    <w:multiLevelType w:val="hybridMultilevel"/>
    <w:tmpl w:val="F24CDE80"/>
    <w:lvl w:ilvl="0" w:tplc="944215B0">
      <w:start w:val="1"/>
      <w:numFmt w:val="bullet"/>
      <w:pStyle w:val="BulletVietatablaIbercomnivel2"/>
      <w:lvlText w:val="o"/>
      <w:lvlJc w:val="left"/>
      <w:pPr>
        <w:ind w:left="833" w:hanging="360"/>
      </w:pPr>
      <w:rPr>
        <w:rFonts w:ascii="Symbol" w:hAnsi="Symbol" w:cs="Courier New" w:hint="default"/>
        <w:sz w:val="12"/>
        <w:szCs w:val="12"/>
      </w:rPr>
    </w:lvl>
    <w:lvl w:ilvl="1" w:tplc="0C0A0003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num w:numId="1" w16cid:durableId="455835184">
    <w:abstractNumId w:val="11"/>
  </w:num>
  <w:num w:numId="2" w16cid:durableId="1820028558">
    <w:abstractNumId w:val="14"/>
  </w:num>
  <w:num w:numId="3" w16cid:durableId="1654067291">
    <w:abstractNumId w:val="15"/>
  </w:num>
  <w:num w:numId="4" w16cid:durableId="1923877051">
    <w:abstractNumId w:val="16"/>
  </w:num>
  <w:num w:numId="5" w16cid:durableId="527448703">
    <w:abstractNumId w:val="17"/>
  </w:num>
  <w:num w:numId="6" w16cid:durableId="557323590">
    <w:abstractNumId w:val="18"/>
  </w:num>
  <w:num w:numId="7" w16cid:durableId="1580287237">
    <w:abstractNumId w:val="22"/>
  </w:num>
  <w:num w:numId="8" w16cid:durableId="537933270">
    <w:abstractNumId w:val="9"/>
  </w:num>
  <w:num w:numId="9" w16cid:durableId="1305619714">
    <w:abstractNumId w:val="8"/>
  </w:num>
  <w:num w:numId="10" w16cid:durableId="781648030">
    <w:abstractNumId w:val="7"/>
  </w:num>
  <w:num w:numId="11" w16cid:durableId="135685352">
    <w:abstractNumId w:val="6"/>
  </w:num>
  <w:num w:numId="12" w16cid:durableId="1386222068">
    <w:abstractNumId w:val="5"/>
  </w:num>
  <w:num w:numId="13" w16cid:durableId="35012102">
    <w:abstractNumId w:val="4"/>
  </w:num>
  <w:num w:numId="14" w16cid:durableId="1089931541">
    <w:abstractNumId w:val="3"/>
  </w:num>
  <w:num w:numId="15" w16cid:durableId="890766806">
    <w:abstractNumId w:val="2"/>
  </w:num>
  <w:num w:numId="16" w16cid:durableId="1625304716">
    <w:abstractNumId w:val="1"/>
  </w:num>
  <w:num w:numId="17" w16cid:durableId="1804735345">
    <w:abstractNumId w:val="0"/>
  </w:num>
  <w:num w:numId="18" w16cid:durableId="802699405">
    <w:abstractNumId w:val="21"/>
  </w:num>
  <w:num w:numId="19" w16cid:durableId="1684085279">
    <w:abstractNumId w:val="12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790005434">
    <w:abstractNumId w:val="20"/>
  </w:num>
  <w:num w:numId="21" w16cid:durableId="119553273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86744682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59645373">
    <w:abstractNumId w:val="10"/>
  </w:num>
  <w:num w:numId="24" w16cid:durableId="750200800">
    <w:abstractNumId w:val="19"/>
  </w:num>
  <w:num w:numId="25" w16cid:durableId="1177385722">
    <w:abstractNumId w:val="19"/>
  </w:num>
  <w:num w:numId="26" w16cid:durableId="1948194144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embedTrueTypeFonts/>
  <w:activeWritingStyle w:appName="MSWord" w:lang="pt-BR" w:vendorID="64" w:dllVersion="6" w:nlCheck="1" w:checkStyle="0"/>
  <w:activeWritingStyle w:appName="MSWord" w:lang="es-ES" w:vendorID="64" w:dllVersion="6" w:nlCheck="1" w:checkStyle="0"/>
  <w:activeWritingStyle w:appName="MSWord" w:lang="es-ES_tradnl" w:vendorID="64" w:dllVersion="6" w:nlCheck="1" w:checkStyle="0"/>
  <w:activeWritingStyle w:appName="MSWord" w:lang="en-US" w:vendorID="64" w:dllVersion="6" w:nlCheck="1" w:checkStyle="1"/>
  <w:activeWritingStyle w:appName="MSWord" w:lang="es-ES" w:vendorID="64" w:dllVersion="0" w:nlCheck="1" w:checkStyle="0"/>
  <w:activeWritingStyle w:appName="MSWord" w:lang="es-ES_tradnl" w:vendorID="64" w:dllVersion="0" w:nlCheck="1" w:checkStyle="0"/>
  <w:activeWritingStyle w:appName="MSWord" w:lang="es-ES" w:vendorID="9" w:dllVersion="512" w:checkStyle="1"/>
  <w:proofState w:spelling="clean" w:grammar="clean"/>
  <w:attachedTemplate r:id="rId1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stylePaneSortMethod w:val="0002"/>
  <w:defaultTabStop w:val="851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1D08"/>
    <w:rsid w:val="00000055"/>
    <w:rsid w:val="00001ADC"/>
    <w:rsid w:val="00015584"/>
    <w:rsid w:val="000205B4"/>
    <w:rsid w:val="00020C92"/>
    <w:rsid w:val="00022C4E"/>
    <w:rsid w:val="00023B3F"/>
    <w:rsid w:val="000306D9"/>
    <w:rsid w:val="00032DFC"/>
    <w:rsid w:val="000337AB"/>
    <w:rsid w:val="00036C1E"/>
    <w:rsid w:val="00041C81"/>
    <w:rsid w:val="00043C6B"/>
    <w:rsid w:val="000467F3"/>
    <w:rsid w:val="00051CF7"/>
    <w:rsid w:val="00053F8C"/>
    <w:rsid w:val="00061408"/>
    <w:rsid w:val="000628D1"/>
    <w:rsid w:val="00063C9B"/>
    <w:rsid w:val="000640E9"/>
    <w:rsid w:val="00065485"/>
    <w:rsid w:val="00065493"/>
    <w:rsid w:val="000663F0"/>
    <w:rsid w:val="00071DEF"/>
    <w:rsid w:val="00075CD6"/>
    <w:rsid w:val="000853BD"/>
    <w:rsid w:val="00087671"/>
    <w:rsid w:val="000876DE"/>
    <w:rsid w:val="00095620"/>
    <w:rsid w:val="000A4AA0"/>
    <w:rsid w:val="000B6577"/>
    <w:rsid w:val="000C36FB"/>
    <w:rsid w:val="000C7E2A"/>
    <w:rsid w:val="000D0316"/>
    <w:rsid w:val="000D5106"/>
    <w:rsid w:val="000E0E37"/>
    <w:rsid w:val="000E1321"/>
    <w:rsid w:val="000E6554"/>
    <w:rsid w:val="000F4FC6"/>
    <w:rsid w:val="00105A60"/>
    <w:rsid w:val="00107F2D"/>
    <w:rsid w:val="001205D4"/>
    <w:rsid w:val="001231D4"/>
    <w:rsid w:val="00125764"/>
    <w:rsid w:val="0012788B"/>
    <w:rsid w:val="00127D13"/>
    <w:rsid w:val="00142DAB"/>
    <w:rsid w:val="0014424D"/>
    <w:rsid w:val="00144F1A"/>
    <w:rsid w:val="00147410"/>
    <w:rsid w:val="00150FE2"/>
    <w:rsid w:val="001523BA"/>
    <w:rsid w:val="00152825"/>
    <w:rsid w:val="00152BAE"/>
    <w:rsid w:val="00152E7A"/>
    <w:rsid w:val="00153223"/>
    <w:rsid w:val="00153E06"/>
    <w:rsid w:val="00157941"/>
    <w:rsid w:val="001605F2"/>
    <w:rsid w:val="001653AF"/>
    <w:rsid w:val="00167097"/>
    <w:rsid w:val="0017398C"/>
    <w:rsid w:val="00175005"/>
    <w:rsid w:val="00183A9F"/>
    <w:rsid w:val="00195A53"/>
    <w:rsid w:val="001A725B"/>
    <w:rsid w:val="001B19BC"/>
    <w:rsid w:val="001B1A78"/>
    <w:rsid w:val="001B2C72"/>
    <w:rsid w:val="001B407D"/>
    <w:rsid w:val="001B70FA"/>
    <w:rsid w:val="001B746A"/>
    <w:rsid w:val="001C0849"/>
    <w:rsid w:val="001C35FA"/>
    <w:rsid w:val="001C46E0"/>
    <w:rsid w:val="001C4987"/>
    <w:rsid w:val="001C59BD"/>
    <w:rsid w:val="001C6A87"/>
    <w:rsid w:val="001C7353"/>
    <w:rsid w:val="001D6678"/>
    <w:rsid w:val="001D6C01"/>
    <w:rsid w:val="001E098C"/>
    <w:rsid w:val="001E1DEF"/>
    <w:rsid w:val="001E3246"/>
    <w:rsid w:val="001E5C86"/>
    <w:rsid w:val="001F22F7"/>
    <w:rsid w:val="001F2747"/>
    <w:rsid w:val="00200300"/>
    <w:rsid w:val="00201138"/>
    <w:rsid w:val="00205D19"/>
    <w:rsid w:val="00210F35"/>
    <w:rsid w:val="002126B7"/>
    <w:rsid w:val="002165CB"/>
    <w:rsid w:val="00216E96"/>
    <w:rsid w:val="00221A47"/>
    <w:rsid w:val="002248DB"/>
    <w:rsid w:val="00224AC5"/>
    <w:rsid w:val="00225F18"/>
    <w:rsid w:val="002264FD"/>
    <w:rsid w:val="0023011D"/>
    <w:rsid w:val="00230AA3"/>
    <w:rsid w:val="00230C90"/>
    <w:rsid w:val="002314DA"/>
    <w:rsid w:val="002346C8"/>
    <w:rsid w:val="002348D1"/>
    <w:rsid w:val="00237466"/>
    <w:rsid w:val="002404DF"/>
    <w:rsid w:val="00242B54"/>
    <w:rsid w:val="00243F1A"/>
    <w:rsid w:val="00244F6A"/>
    <w:rsid w:val="00246516"/>
    <w:rsid w:val="00247F20"/>
    <w:rsid w:val="00252F1F"/>
    <w:rsid w:val="00257D29"/>
    <w:rsid w:val="002604AC"/>
    <w:rsid w:val="0026379B"/>
    <w:rsid w:val="00264C84"/>
    <w:rsid w:val="00265AE4"/>
    <w:rsid w:val="002703C9"/>
    <w:rsid w:val="00273371"/>
    <w:rsid w:val="00274CE4"/>
    <w:rsid w:val="0027756E"/>
    <w:rsid w:val="002775A4"/>
    <w:rsid w:val="002875E0"/>
    <w:rsid w:val="00287DE9"/>
    <w:rsid w:val="0029013F"/>
    <w:rsid w:val="002966F7"/>
    <w:rsid w:val="002A264F"/>
    <w:rsid w:val="002A414B"/>
    <w:rsid w:val="002A41A9"/>
    <w:rsid w:val="002A7057"/>
    <w:rsid w:val="002A75C4"/>
    <w:rsid w:val="002B091E"/>
    <w:rsid w:val="002B0D86"/>
    <w:rsid w:val="002B3A04"/>
    <w:rsid w:val="002B7412"/>
    <w:rsid w:val="002C303C"/>
    <w:rsid w:val="002C4A53"/>
    <w:rsid w:val="002C7773"/>
    <w:rsid w:val="002D4367"/>
    <w:rsid w:val="002E406B"/>
    <w:rsid w:val="002E5922"/>
    <w:rsid w:val="002E7339"/>
    <w:rsid w:val="002E762B"/>
    <w:rsid w:val="002F657D"/>
    <w:rsid w:val="00301203"/>
    <w:rsid w:val="003029CB"/>
    <w:rsid w:val="00310D64"/>
    <w:rsid w:val="003138C2"/>
    <w:rsid w:val="00313D47"/>
    <w:rsid w:val="00315439"/>
    <w:rsid w:val="00320247"/>
    <w:rsid w:val="00323A16"/>
    <w:rsid w:val="00325D0E"/>
    <w:rsid w:val="00331E26"/>
    <w:rsid w:val="0033426A"/>
    <w:rsid w:val="00336E82"/>
    <w:rsid w:val="00351854"/>
    <w:rsid w:val="003548B7"/>
    <w:rsid w:val="00355DA0"/>
    <w:rsid w:val="00356199"/>
    <w:rsid w:val="003600EB"/>
    <w:rsid w:val="00360D86"/>
    <w:rsid w:val="00360EF4"/>
    <w:rsid w:val="0037084F"/>
    <w:rsid w:val="00374914"/>
    <w:rsid w:val="00385653"/>
    <w:rsid w:val="00387617"/>
    <w:rsid w:val="00390805"/>
    <w:rsid w:val="00394CA2"/>
    <w:rsid w:val="00397F0D"/>
    <w:rsid w:val="003A1217"/>
    <w:rsid w:val="003A68B3"/>
    <w:rsid w:val="003A6996"/>
    <w:rsid w:val="003B3A57"/>
    <w:rsid w:val="003B439C"/>
    <w:rsid w:val="003B4FD0"/>
    <w:rsid w:val="003B718D"/>
    <w:rsid w:val="003D00EC"/>
    <w:rsid w:val="003D2F1D"/>
    <w:rsid w:val="003D2F87"/>
    <w:rsid w:val="003D3E03"/>
    <w:rsid w:val="003D425F"/>
    <w:rsid w:val="003D6A32"/>
    <w:rsid w:val="003E1B11"/>
    <w:rsid w:val="003E32FB"/>
    <w:rsid w:val="003E5CD4"/>
    <w:rsid w:val="003E7B0D"/>
    <w:rsid w:val="003F3E83"/>
    <w:rsid w:val="003F405B"/>
    <w:rsid w:val="003F6825"/>
    <w:rsid w:val="003F7383"/>
    <w:rsid w:val="00400E24"/>
    <w:rsid w:val="00402CEA"/>
    <w:rsid w:val="00403EB6"/>
    <w:rsid w:val="00410B1C"/>
    <w:rsid w:val="004110A2"/>
    <w:rsid w:val="004146B6"/>
    <w:rsid w:val="004355AA"/>
    <w:rsid w:val="004363A3"/>
    <w:rsid w:val="00437CCE"/>
    <w:rsid w:val="00443608"/>
    <w:rsid w:val="0044734D"/>
    <w:rsid w:val="00447FDC"/>
    <w:rsid w:val="004510EA"/>
    <w:rsid w:val="00456F32"/>
    <w:rsid w:val="004573BD"/>
    <w:rsid w:val="004578FD"/>
    <w:rsid w:val="004618AA"/>
    <w:rsid w:val="0046261E"/>
    <w:rsid w:val="0046531F"/>
    <w:rsid w:val="0047210A"/>
    <w:rsid w:val="00472222"/>
    <w:rsid w:val="004806FA"/>
    <w:rsid w:val="004819DB"/>
    <w:rsid w:val="00482378"/>
    <w:rsid w:val="00484DBE"/>
    <w:rsid w:val="00493783"/>
    <w:rsid w:val="00495AC9"/>
    <w:rsid w:val="004A491B"/>
    <w:rsid w:val="004A5AD8"/>
    <w:rsid w:val="004A7524"/>
    <w:rsid w:val="004B10C0"/>
    <w:rsid w:val="004B354E"/>
    <w:rsid w:val="004B3A05"/>
    <w:rsid w:val="004B5325"/>
    <w:rsid w:val="004B58F0"/>
    <w:rsid w:val="004C5BF4"/>
    <w:rsid w:val="004C72BB"/>
    <w:rsid w:val="004C7C8D"/>
    <w:rsid w:val="004D10EC"/>
    <w:rsid w:val="004D15F0"/>
    <w:rsid w:val="004D2414"/>
    <w:rsid w:val="004D2B48"/>
    <w:rsid w:val="004E24E9"/>
    <w:rsid w:val="004E4E19"/>
    <w:rsid w:val="004E5334"/>
    <w:rsid w:val="004E75E1"/>
    <w:rsid w:val="004F086B"/>
    <w:rsid w:val="004F5130"/>
    <w:rsid w:val="004F5569"/>
    <w:rsid w:val="004F5CF6"/>
    <w:rsid w:val="00502659"/>
    <w:rsid w:val="00502BFC"/>
    <w:rsid w:val="00510BB4"/>
    <w:rsid w:val="005129C1"/>
    <w:rsid w:val="00512F9F"/>
    <w:rsid w:val="00513FEA"/>
    <w:rsid w:val="00523CCB"/>
    <w:rsid w:val="00525002"/>
    <w:rsid w:val="00525CDA"/>
    <w:rsid w:val="00527C72"/>
    <w:rsid w:val="005302F1"/>
    <w:rsid w:val="005304F9"/>
    <w:rsid w:val="00531EA5"/>
    <w:rsid w:val="005325DE"/>
    <w:rsid w:val="005412D8"/>
    <w:rsid w:val="00541D58"/>
    <w:rsid w:val="00542707"/>
    <w:rsid w:val="00543CFA"/>
    <w:rsid w:val="00550882"/>
    <w:rsid w:val="00551BD0"/>
    <w:rsid w:val="005569C0"/>
    <w:rsid w:val="00557BFA"/>
    <w:rsid w:val="00564826"/>
    <w:rsid w:val="00565514"/>
    <w:rsid w:val="005662B9"/>
    <w:rsid w:val="00566F4B"/>
    <w:rsid w:val="00576CB1"/>
    <w:rsid w:val="00582D8F"/>
    <w:rsid w:val="0058431C"/>
    <w:rsid w:val="0058484D"/>
    <w:rsid w:val="00584FE6"/>
    <w:rsid w:val="00591BB3"/>
    <w:rsid w:val="00591D7C"/>
    <w:rsid w:val="0059211C"/>
    <w:rsid w:val="005A3EF0"/>
    <w:rsid w:val="005A3F71"/>
    <w:rsid w:val="005A4A46"/>
    <w:rsid w:val="005A4AD9"/>
    <w:rsid w:val="005A674C"/>
    <w:rsid w:val="005B09FA"/>
    <w:rsid w:val="005B1BC6"/>
    <w:rsid w:val="005B1D93"/>
    <w:rsid w:val="005B1EFE"/>
    <w:rsid w:val="005B40BB"/>
    <w:rsid w:val="005B5E6A"/>
    <w:rsid w:val="005C0423"/>
    <w:rsid w:val="005C2552"/>
    <w:rsid w:val="005C43C4"/>
    <w:rsid w:val="005C61D6"/>
    <w:rsid w:val="005D0413"/>
    <w:rsid w:val="005D2534"/>
    <w:rsid w:val="005E19D7"/>
    <w:rsid w:val="005E567C"/>
    <w:rsid w:val="005F2274"/>
    <w:rsid w:val="005F25BF"/>
    <w:rsid w:val="005F4656"/>
    <w:rsid w:val="00601A57"/>
    <w:rsid w:val="006026AF"/>
    <w:rsid w:val="0060499E"/>
    <w:rsid w:val="00605D28"/>
    <w:rsid w:val="00606781"/>
    <w:rsid w:val="00606C4E"/>
    <w:rsid w:val="006072A5"/>
    <w:rsid w:val="00610A77"/>
    <w:rsid w:val="006138E7"/>
    <w:rsid w:val="00614B51"/>
    <w:rsid w:val="006170E5"/>
    <w:rsid w:val="00621AFA"/>
    <w:rsid w:val="006249B4"/>
    <w:rsid w:val="0062730E"/>
    <w:rsid w:val="00627717"/>
    <w:rsid w:val="00627A4A"/>
    <w:rsid w:val="00630121"/>
    <w:rsid w:val="006331D8"/>
    <w:rsid w:val="00633C8E"/>
    <w:rsid w:val="00640D9E"/>
    <w:rsid w:val="0064201E"/>
    <w:rsid w:val="006510D4"/>
    <w:rsid w:val="006514EA"/>
    <w:rsid w:val="00651E17"/>
    <w:rsid w:val="00657030"/>
    <w:rsid w:val="006644C2"/>
    <w:rsid w:val="0066455C"/>
    <w:rsid w:val="00664D47"/>
    <w:rsid w:val="00670E5E"/>
    <w:rsid w:val="00675043"/>
    <w:rsid w:val="00677E56"/>
    <w:rsid w:val="00682134"/>
    <w:rsid w:val="00684E44"/>
    <w:rsid w:val="00694671"/>
    <w:rsid w:val="00694C25"/>
    <w:rsid w:val="006A2AA9"/>
    <w:rsid w:val="006A313B"/>
    <w:rsid w:val="006A68A0"/>
    <w:rsid w:val="006A69FF"/>
    <w:rsid w:val="006A7A5C"/>
    <w:rsid w:val="006A7DFE"/>
    <w:rsid w:val="006B24BE"/>
    <w:rsid w:val="006B43BA"/>
    <w:rsid w:val="006C0856"/>
    <w:rsid w:val="006D0921"/>
    <w:rsid w:val="006D267E"/>
    <w:rsid w:val="006D3240"/>
    <w:rsid w:val="006D36A7"/>
    <w:rsid w:val="006D4419"/>
    <w:rsid w:val="006D4DF6"/>
    <w:rsid w:val="006D53C0"/>
    <w:rsid w:val="006D55DD"/>
    <w:rsid w:val="006E27AE"/>
    <w:rsid w:val="006F0A05"/>
    <w:rsid w:val="006F3DF3"/>
    <w:rsid w:val="006F60E4"/>
    <w:rsid w:val="006F612E"/>
    <w:rsid w:val="0070143F"/>
    <w:rsid w:val="00711068"/>
    <w:rsid w:val="007118BE"/>
    <w:rsid w:val="007125FF"/>
    <w:rsid w:val="0071313A"/>
    <w:rsid w:val="00714DFE"/>
    <w:rsid w:val="0071692B"/>
    <w:rsid w:val="007209ED"/>
    <w:rsid w:val="00720F6E"/>
    <w:rsid w:val="00730A7B"/>
    <w:rsid w:val="00732DAE"/>
    <w:rsid w:val="007373A5"/>
    <w:rsid w:val="00740462"/>
    <w:rsid w:val="00740D0E"/>
    <w:rsid w:val="007435C1"/>
    <w:rsid w:val="00746E9C"/>
    <w:rsid w:val="007474CC"/>
    <w:rsid w:val="00747CDD"/>
    <w:rsid w:val="007513B2"/>
    <w:rsid w:val="00762B0F"/>
    <w:rsid w:val="00765460"/>
    <w:rsid w:val="007704A7"/>
    <w:rsid w:val="00777F9F"/>
    <w:rsid w:val="00777FD7"/>
    <w:rsid w:val="007801BC"/>
    <w:rsid w:val="00792389"/>
    <w:rsid w:val="00795CD7"/>
    <w:rsid w:val="007A2780"/>
    <w:rsid w:val="007C0791"/>
    <w:rsid w:val="007C079A"/>
    <w:rsid w:val="007D0ED2"/>
    <w:rsid w:val="007D62E1"/>
    <w:rsid w:val="007D794A"/>
    <w:rsid w:val="007E22DC"/>
    <w:rsid w:val="007E3342"/>
    <w:rsid w:val="007E3F75"/>
    <w:rsid w:val="007E741C"/>
    <w:rsid w:val="007F4B09"/>
    <w:rsid w:val="00806132"/>
    <w:rsid w:val="00806DEB"/>
    <w:rsid w:val="00810427"/>
    <w:rsid w:val="00814162"/>
    <w:rsid w:val="00815F22"/>
    <w:rsid w:val="00823834"/>
    <w:rsid w:val="00827665"/>
    <w:rsid w:val="008327FE"/>
    <w:rsid w:val="00832ED3"/>
    <w:rsid w:val="00836141"/>
    <w:rsid w:val="008421A0"/>
    <w:rsid w:val="008421F2"/>
    <w:rsid w:val="00845DF7"/>
    <w:rsid w:val="008536AD"/>
    <w:rsid w:val="00855230"/>
    <w:rsid w:val="00856001"/>
    <w:rsid w:val="00857867"/>
    <w:rsid w:val="00860864"/>
    <w:rsid w:val="0086249F"/>
    <w:rsid w:val="008673C2"/>
    <w:rsid w:val="00867583"/>
    <w:rsid w:val="008740D6"/>
    <w:rsid w:val="00875D95"/>
    <w:rsid w:val="00876879"/>
    <w:rsid w:val="00893BA5"/>
    <w:rsid w:val="0089544E"/>
    <w:rsid w:val="00895FD9"/>
    <w:rsid w:val="00896065"/>
    <w:rsid w:val="0089726B"/>
    <w:rsid w:val="008A21C3"/>
    <w:rsid w:val="008A246F"/>
    <w:rsid w:val="008A54F0"/>
    <w:rsid w:val="008B3FB4"/>
    <w:rsid w:val="008B45E3"/>
    <w:rsid w:val="008B4709"/>
    <w:rsid w:val="008C0558"/>
    <w:rsid w:val="008C2C3A"/>
    <w:rsid w:val="008C6B39"/>
    <w:rsid w:val="008D206A"/>
    <w:rsid w:val="008D2767"/>
    <w:rsid w:val="008D62A1"/>
    <w:rsid w:val="008E2CC8"/>
    <w:rsid w:val="008E7924"/>
    <w:rsid w:val="008F0CA9"/>
    <w:rsid w:val="008F2934"/>
    <w:rsid w:val="008F40E9"/>
    <w:rsid w:val="008F4B57"/>
    <w:rsid w:val="008F7D61"/>
    <w:rsid w:val="0090289E"/>
    <w:rsid w:val="00905550"/>
    <w:rsid w:val="0091029A"/>
    <w:rsid w:val="00914509"/>
    <w:rsid w:val="00926495"/>
    <w:rsid w:val="009269E2"/>
    <w:rsid w:val="00932EC4"/>
    <w:rsid w:val="009429DE"/>
    <w:rsid w:val="00945291"/>
    <w:rsid w:val="00957068"/>
    <w:rsid w:val="00960E8A"/>
    <w:rsid w:val="009672D4"/>
    <w:rsid w:val="00967F78"/>
    <w:rsid w:val="009908CA"/>
    <w:rsid w:val="009913CA"/>
    <w:rsid w:val="00993CBC"/>
    <w:rsid w:val="00994F5B"/>
    <w:rsid w:val="009A010C"/>
    <w:rsid w:val="009A1B1B"/>
    <w:rsid w:val="009A6269"/>
    <w:rsid w:val="009A68FC"/>
    <w:rsid w:val="009B031A"/>
    <w:rsid w:val="009B317C"/>
    <w:rsid w:val="009B4F45"/>
    <w:rsid w:val="009B4FD8"/>
    <w:rsid w:val="009B649A"/>
    <w:rsid w:val="009B749E"/>
    <w:rsid w:val="009C3343"/>
    <w:rsid w:val="009D04FB"/>
    <w:rsid w:val="009D31F8"/>
    <w:rsid w:val="009D3CDC"/>
    <w:rsid w:val="009D7853"/>
    <w:rsid w:val="009E6F73"/>
    <w:rsid w:val="009F1552"/>
    <w:rsid w:val="009F1797"/>
    <w:rsid w:val="009F3189"/>
    <w:rsid w:val="009F5CF1"/>
    <w:rsid w:val="009F691C"/>
    <w:rsid w:val="00A0093D"/>
    <w:rsid w:val="00A045AB"/>
    <w:rsid w:val="00A1066B"/>
    <w:rsid w:val="00A115A0"/>
    <w:rsid w:val="00A2192F"/>
    <w:rsid w:val="00A21A4B"/>
    <w:rsid w:val="00A23056"/>
    <w:rsid w:val="00A278D5"/>
    <w:rsid w:val="00A3593D"/>
    <w:rsid w:val="00A37038"/>
    <w:rsid w:val="00A40AAD"/>
    <w:rsid w:val="00A47945"/>
    <w:rsid w:val="00A53A70"/>
    <w:rsid w:val="00A606F9"/>
    <w:rsid w:val="00A66AA4"/>
    <w:rsid w:val="00A66B61"/>
    <w:rsid w:val="00A70DC8"/>
    <w:rsid w:val="00A75243"/>
    <w:rsid w:val="00A843CC"/>
    <w:rsid w:val="00A85587"/>
    <w:rsid w:val="00A91887"/>
    <w:rsid w:val="00A93677"/>
    <w:rsid w:val="00A94372"/>
    <w:rsid w:val="00AA3677"/>
    <w:rsid w:val="00AA4C48"/>
    <w:rsid w:val="00AA5E53"/>
    <w:rsid w:val="00AA63C8"/>
    <w:rsid w:val="00AB209D"/>
    <w:rsid w:val="00AB30B8"/>
    <w:rsid w:val="00AC1B79"/>
    <w:rsid w:val="00AC6492"/>
    <w:rsid w:val="00AD50BA"/>
    <w:rsid w:val="00AD5F06"/>
    <w:rsid w:val="00AE0D32"/>
    <w:rsid w:val="00AE23C6"/>
    <w:rsid w:val="00AE2B7F"/>
    <w:rsid w:val="00AE40A0"/>
    <w:rsid w:val="00AE6034"/>
    <w:rsid w:val="00B0044D"/>
    <w:rsid w:val="00B00844"/>
    <w:rsid w:val="00B036BD"/>
    <w:rsid w:val="00B13142"/>
    <w:rsid w:val="00B17FF2"/>
    <w:rsid w:val="00B23F73"/>
    <w:rsid w:val="00B24387"/>
    <w:rsid w:val="00B273C4"/>
    <w:rsid w:val="00B335A6"/>
    <w:rsid w:val="00B4689E"/>
    <w:rsid w:val="00B47530"/>
    <w:rsid w:val="00B508CE"/>
    <w:rsid w:val="00B5271B"/>
    <w:rsid w:val="00B54BEA"/>
    <w:rsid w:val="00B5769E"/>
    <w:rsid w:val="00B60C8F"/>
    <w:rsid w:val="00B61DD2"/>
    <w:rsid w:val="00B660EB"/>
    <w:rsid w:val="00B70F2E"/>
    <w:rsid w:val="00B710AA"/>
    <w:rsid w:val="00B725EA"/>
    <w:rsid w:val="00B73613"/>
    <w:rsid w:val="00B74368"/>
    <w:rsid w:val="00B77969"/>
    <w:rsid w:val="00B82200"/>
    <w:rsid w:val="00B846A3"/>
    <w:rsid w:val="00B85C08"/>
    <w:rsid w:val="00BA2468"/>
    <w:rsid w:val="00BA315C"/>
    <w:rsid w:val="00BB26C6"/>
    <w:rsid w:val="00BB369B"/>
    <w:rsid w:val="00BB510C"/>
    <w:rsid w:val="00BB52DA"/>
    <w:rsid w:val="00BB70DE"/>
    <w:rsid w:val="00BC24C2"/>
    <w:rsid w:val="00BC272F"/>
    <w:rsid w:val="00BC62F3"/>
    <w:rsid w:val="00BD22B0"/>
    <w:rsid w:val="00BD3002"/>
    <w:rsid w:val="00BD3C4F"/>
    <w:rsid w:val="00BD5EFF"/>
    <w:rsid w:val="00BE3069"/>
    <w:rsid w:val="00BF4DE3"/>
    <w:rsid w:val="00BF59EA"/>
    <w:rsid w:val="00C01631"/>
    <w:rsid w:val="00C1121E"/>
    <w:rsid w:val="00C11F13"/>
    <w:rsid w:val="00C138F0"/>
    <w:rsid w:val="00C14846"/>
    <w:rsid w:val="00C16382"/>
    <w:rsid w:val="00C2470E"/>
    <w:rsid w:val="00C2644A"/>
    <w:rsid w:val="00C267DC"/>
    <w:rsid w:val="00C2707F"/>
    <w:rsid w:val="00C37095"/>
    <w:rsid w:val="00C40736"/>
    <w:rsid w:val="00C511B4"/>
    <w:rsid w:val="00C53E4F"/>
    <w:rsid w:val="00C54377"/>
    <w:rsid w:val="00C56DDE"/>
    <w:rsid w:val="00C6099B"/>
    <w:rsid w:val="00C61C3F"/>
    <w:rsid w:val="00C654CE"/>
    <w:rsid w:val="00C814A1"/>
    <w:rsid w:val="00C87443"/>
    <w:rsid w:val="00C90B8C"/>
    <w:rsid w:val="00C90D64"/>
    <w:rsid w:val="00C91EDC"/>
    <w:rsid w:val="00C95500"/>
    <w:rsid w:val="00C960B0"/>
    <w:rsid w:val="00CA1733"/>
    <w:rsid w:val="00CA3278"/>
    <w:rsid w:val="00CB3286"/>
    <w:rsid w:val="00CB4174"/>
    <w:rsid w:val="00CB51B6"/>
    <w:rsid w:val="00CB5C8B"/>
    <w:rsid w:val="00CB7B6D"/>
    <w:rsid w:val="00CC0A04"/>
    <w:rsid w:val="00CD3946"/>
    <w:rsid w:val="00CD7437"/>
    <w:rsid w:val="00CE1E34"/>
    <w:rsid w:val="00CF0682"/>
    <w:rsid w:val="00D03587"/>
    <w:rsid w:val="00D06F9D"/>
    <w:rsid w:val="00D07734"/>
    <w:rsid w:val="00D20DCC"/>
    <w:rsid w:val="00D22434"/>
    <w:rsid w:val="00D2786A"/>
    <w:rsid w:val="00D307D3"/>
    <w:rsid w:val="00D309FE"/>
    <w:rsid w:val="00D331CD"/>
    <w:rsid w:val="00D4012A"/>
    <w:rsid w:val="00D46363"/>
    <w:rsid w:val="00D47222"/>
    <w:rsid w:val="00D53B28"/>
    <w:rsid w:val="00D551CA"/>
    <w:rsid w:val="00D55ADC"/>
    <w:rsid w:val="00D56B28"/>
    <w:rsid w:val="00D5766A"/>
    <w:rsid w:val="00D62D07"/>
    <w:rsid w:val="00D6669D"/>
    <w:rsid w:val="00D67DB0"/>
    <w:rsid w:val="00D67E88"/>
    <w:rsid w:val="00D73701"/>
    <w:rsid w:val="00D75B75"/>
    <w:rsid w:val="00D7657E"/>
    <w:rsid w:val="00D76A40"/>
    <w:rsid w:val="00D81A92"/>
    <w:rsid w:val="00D8311F"/>
    <w:rsid w:val="00D83B4B"/>
    <w:rsid w:val="00D83BB1"/>
    <w:rsid w:val="00D922D1"/>
    <w:rsid w:val="00D953BC"/>
    <w:rsid w:val="00DA090B"/>
    <w:rsid w:val="00DA154B"/>
    <w:rsid w:val="00DA68CD"/>
    <w:rsid w:val="00DA73F4"/>
    <w:rsid w:val="00DB0C7E"/>
    <w:rsid w:val="00DC16B9"/>
    <w:rsid w:val="00DC1A62"/>
    <w:rsid w:val="00DC55F7"/>
    <w:rsid w:val="00DD4D5C"/>
    <w:rsid w:val="00DD678B"/>
    <w:rsid w:val="00DD708F"/>
    <w:rsid w:val="00DD7678"/>
    <w:rsid w:val="00DE6FDA"/>
    <w:rsid w:val="00DE7E29"/>
    <w:rsid w:val="00DF2609"/>
    <w:rsid w:val="00DF54FE"/>
    <w:rsid w:val="00DF7F3A"/>
    <w:rsid w:val="00E05A66"/>
    <w:rsid w:val="00E06200"/>
    <w:rsid w:val="00E173AA"/>
    <w:rsid w:val="00E209A5"/>
    <w:rsid w:val="00E2397D"/>
    <w:rsid w:val="00E33F74"/>
    <w:rsid w:val="00E40654"/>
    <w:rsid w:val="00E41169"/>
    <w:rsid w:val="00E438EB"/>
    <w:rsid w:val="00E4413C"/>
    <w:rsid w:val="00E46B83"/>
    <w:rsid w:val="00E46B84"/>
    <w:rsid w:val="00E564DE"/>
    <w:rsid w:val="00E63B6F"/>
    <w:rsid w:val="00E6777C"/>
    <w:rsid w:val="00E711BD"/>
    <w:rsid w:val="00E81379"/>
    <w:rsid w:val="00E87625"/>
    <w:rsid w:val="00E93A2D"/>
    <w:rsid w:val="00E942C7"/>
    <w:rsid w:val="00E9488A"/>
    <w:rsid w:val="00E95E55"/>
    <w:rsid w:val="00EA20BE"/>
    <w:rsid w:val="00EA3720"/>
    <w:rsid w:val="00EA494E"/>
    <w:rsid w:val="00EA49E4"/>
    <w:rsid w:val="00EC0E39"/>
    <w:rsid w:val="00EC33FF"/>
    <w:rsid w:val="00EC5ED5"/>
    <w:rsid w:val="00EC7934"/>
    <w:rsid w:val="00ED0A69"/>
    <w:rsid w:val="00ED3A83"/>
    <w:rsid w:val="00ED57CC"/>
    <w:rsid w:val="00ED5AEA"/>
    <w:rsid w:val="00ED788D"/>
    <w:rsid w:val="00EE2ACD"/>
    <w:rsid w:val="00EE5939"/>
    <w:rsid w:val="00EE7B12"/>
    <w:rsid w:val="00EF364C"/>
    <w:rsid w:val="00EF51EA"/>
    <w:rsid w:val="00EF7981"/>
    <w:rsid w:val="00EF7DFA"/>
    <w:rsid w:val="00F00FE4"/>
    <w:rsid w:val="00F11D08"/>
    <w:rsid w:val="00F130E2"/>
    <w:rsid w:val="00F1358F"/>
    <w:rsid w:val="00F14D62"/>
    <w:rsid w:val="00F16E65"/>
    <w:rsid w:val="00F223E9"/>
    <w:rsid w:val="00F33B37"/>
    <w:rsid w:val="00F35A28"/>
    <w:rsid w:val="00F37141"/>
    <w:rsid w:val="00F40592"/>
    <w:rsid w:val="00F4314E"/>
    <w:rsid w:val="00F4575C"/>
    <w:rsid w:val="00F458E4"/>
    <w:rsid w:val="00F475D9"/>
    <w:rsid w:val="00F513C5"/>
    <w:rsid w:val="00F52BA9"/>
    <w:rsid w:val="00F53480"/>
    <w:rsid w:val="00F545A6"/>
    <w:rsid w:val="00F602B2"/>
    <w:rsid w:val="00F60D86"/>
    <w:rsid w:val="00F65C2C"/>
    <w:rsid w:val="00F65CC4"/>
    <w:rsid w:val="00F6619A"/>
    <w:rsid w:val="00F66A62"/>
    <w:rsid w:val="00F67D4E"/>
    <w:rsid w:val="00F71558"/>
    <w:rsid w:val="00F802AC"/>
    <w:rsid w:val="00F9072F"/>
    <w:rsid w:val="00F9205F"/>
    <w:rsid w:val="00FA3AB5"/>
    <w:rsid w:val="00FA6EB2"/>
    <w:rsid w:val="00FA7D43"/>
    <w:rsid w:val="00FB0AD1"/>
    <w:rsid w:val="00FB0CF6"/>
    <w:rsid w:val="00FB33DB"/>
    <w:rsid w:val="00FC43F0"/>
    <w:rsid w:val="00FC4AE1"/>
    <w:rsid w:val="00FD0D9A"/>
    <w:rsid w:val="00FD4596"/>
    <w:rsid w:val="00FE03ED"/>
    <w:rsid w:val="00FE225C"/>
    <w:rsid w:val="00FE6A31"/>
    <w:rsid w:val="00FF3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,"/>
  <w:listSeparator w:val=";"/>
  <w14:docId w14:val="306DADFB"/>
  <w15:chartTrackingRefBased/>
  <w15:docId w15:val="{C97EB499-221C-4F38-908F-045BFABCB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elefonica Text" w:eastAsia="Times New Roman" w:hAnsi="Telefonica Text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footnote text" w:uiPriority="99" w:qFormat="1"/>
    <w:lsdException w:name="header" w:uiPriority="99"/>
    <w:lsdException w:name="footer" w:uiPriority="99"/>
    <w:lsdException w:name="caption" w:qFormat="1"/>
    <w:lsdException w:name="table of figures" w:uiPriority="99"/>
    <w:lsdException w:name="footnote reference" w:qFormat="1"/>
    <w:lsdException w:name="Hyperlink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A4AD9"/>
    <w:pPr>
      <w:jc w:val="both"/>
    </w:pPr>
  </w:style>
  <w:style w:type="paragraph" w:styleId="Ttulo1">
    <w:name w:val="heading 1"/>
    <w:next w:val="Normal"/>
    <w:link w:val="Ttulo1Car"/>
    <w:qFormat/>
    <w:rsid w:val="001653AF"/>
    <w:pPr>
      <w:keepNext/>
      <w:pageBreakBefore/>
      <w:numPr>
        <w:numId w:val="24"/>
      </w:numPr>
      <w:pBdr>
        <w:top w:val="single" w:sz="4" w:space="7" w:color="008597"/>
        <w:left w:val="single" w:sz="4" w:space="0" w:color="008597"/>
        <w:bottom w:val="single" w:sz="4" w:space="7" w:color="008597"/>
        <w:right w:val="single" w:sz="4" w:space="0" w:color="008597"/>
      </w:pBdr>
      <w:shd w:val="clear" w:color="auto" w:fill="0066FF"/>
      <w:tabs>
        <w:tab w:val="left" w:pos="851"/>
      </w:tabs>
      <w:spacing w:before="240" w:after="240"/>
      <w:outlineLvl w:val="0"/>
    </w:pPr>
    <w:rPr>
      <w:rFonts w:ascii="Telefonica Headline Light" w:hAnsi="Telefonica Headline Light" w:cs="Arial"/>
      <w:b/>
      <w:color w:val="FFFFFF"/>
      <w:sz w:val="40"/>
      <w:szCs w:val="40"/>
      <w:lang w:val="es-ES_tradnl" w:eastAsia="en-US"/>
    </w:rPr>
  </w:style>
  <w:style w:type="paragraph" w:styleId="Ttulo2">
    <w:name w:val="heading 2"/>
    <w:basedOn w:val="Ttulo1"/>
    <w:next w:val="Normal"/>
    <w:link w:val="Ttulo2Car"/>
    <w:qFormat/>
    <w:rsid w:val="00EC7934"/>
    <w:pPr>
      <w:keepLines/>
      <w:pageBreakBefore w:val="0"/>
      <w:numPr>
        <w:ilvl w:val="1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left" w:pos="567"/>
      </w:tabs>
      <w:outlineLvl w:val="1"/>
    </w:pPr>
    <w:rPr>
      <w:color w:val="003245"/>
      <w:sz w:val="32"/>
      <w:szCs w:val="32"/>
    </w:rPr>
  </w:style>
  <w:style w:type="paragraph" w:styleId="Ttulo3">
    <w:name w:val="heading 3"/>
    <w:basedOn w:val="Ttulo2"/>
    <w:next w:val="Normal"/>
    <w:link w:val="Ttulo3Car"/>
    <w:qFormat/>
    <w:rsid w:val="00AE0D32"/>
    <w:pPr>
      <w:numPr>
        <w:ilvl w:val="2"/>
      </w:numPr>
      <w:spacing w:after="180"/>
      <w:outlineLvl w:val="2"/>
    </w:pPr>
    <w:rPr>
      <w:bCs/>
      <w:sz w:val="28"/>
      <w:szCs w:val="26"/>
    </w:rPr>
  </w:style>
  <w:style w:type="paragraph" w:styleId="Ttulo4">
    <w:name w:val="heading 4"/>
    <w:basedOn w:val="Ttulo3"/>
    <w:next w:val="Normal"/>
    <w:link w:val="Ttulo4Car"/>
    <w:qFormat/>
    <w:rsid w:val="00CD3946"/>
    <w:pPr>
      <w:numPr>
        <w:ilvl w:val="3"/>
      </w:numPr>
      <w:tabs>
        <w:tab w:val="left" w:pos="1021"/>
      </w:tabs>
      <w:outlineLvl w:val="3"/>
    </w:pPr>
    <w:rPr>
      <w:bCs w:val="0"/>
      <w:sz w:val="24"/>
      <w:szCs w:val="28"/>
    </w:rPr>
  </w:style>
  <w:style w:type="paragraph" w:styleId="Ttulo5">
    <w:name w:val="heading 5"/>
    <w:basedOn w:val="Ttulo4"/>
    <w:next w:val="Normal"/>
    <w:qFormat/>
    <w:rsid w:val="009A6269"/>
    <w:pPr>
      <w:numPr>
        <w:ilvl w:val="4"/>
      </w:numPr>
      <w:tabs>
        <w:tab w:val="clear" w:pos="1021"/>
        <w:tab w:val="left" w:pos="1134"/>
      </w:tabs>
      <w:outlineLvl w:val="4"/>
    </w:pPr>
    <w:rPr>
      <w:lang w:eastAsia="es-ES"/>
    </w:rPr>
  </w:style>
  <w:style w:type="paragraph" w:styleId="Ttulo6">
    <w:name w:val="heading 6"/>
    <w:basedOn w:val="Ttulo5"/>
    <w:next w:val="Normal"/>
    <w:qFormat/>
    <w:rsid w:val="009A6269"/>
    <w:pPr>
      <w:numPr>
        <w:ilvl w:val="5"/>
      </w:numPr>
      <w:tabs>
        <w:tab w:val="clear" w:pos="1134"/>
        <w:tab w:val="left" w:pos="1247"/>
      </w:tabs>
      <w:outlineLvl w:val="5"/>
    </w:pPr>
    <w:rPr>
      <w:sz w:val="22"/>
    </w:rPr>
  </w:style>
  <w:style w:type="paragraph" w:styleId="Ttulo7">
    <w:name w:val="heading 7"/>
    <w:basedOn w:val="Ttulo6"/>
    <w:next w:val="Normal"/>
    <w:qFormat/>
    <w:rsid w:val="009A6269"/>
    <w:pPr>
      <w:numPr>
        <w:ilvl w:val="6"/>
      </w:numPr>
      <w:tabs>
        <w:tab w:val="clear" w:pos="1247"/>
        <w:tab w:val="left" w:pos="1361"/>
      </w:tabs>
      <w:outlineLvl w:val="6"/>
    </w:pPr>
    <w:rPr>
      <w:b w:val="0"/>
    </w:rPr>
  </w:style>
  <w:style w:type="paragraph" w:styleId="Ttulo8">
    <w:name w:val="heading 8"/>
    <w:basedOn w:val="Ttulo7"/>
    <w:next w:val="Normal"/>
    <w:qFormat/>
    <w:rsid w:val="009A6269"/>
    <w:pPr>
      <w:numPr>
        <w:ilvl w:val="7"/>
      </w:numPr>
      <w:tabs>
        <w:tab w:val="clear" w:pos="1361"/>
        <w:tab w:val="left" w:pos="1474"/>
      </w:tabs>
      <w:outlineLvl w:val="7"/>
    </w:pPr>
  </w:style>
  <w:style w:type="paragraph" w:styleId="Ttulo9">
    <w:name w:val="heading 9"/>
    <w:basedOn w:val="Ttulo8"/>
    <w:next w:val="Normal"/>
    <w:qFormat/>
    <w:rsid w:val="009A6269"/>
    <w:pPr>
      <w:numPr>
        <w:ilvl w:val="8"/>
      </w:numPr>
      <w:tabs>
        <w:tab w:val="clear" w:pos="1474"/>
        <w:tab w:val="left" w:pos="1588"/>
      </w:tabs>
      <w:outlineLvl w:val="8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pgrafe">
    <w:name w:val="Epígrafe"/>
    <w:basedOn w:val="Normal"/>
    <w:next w:val="Normal"/>
    <w:qFormat/>
    <w:rsid w:val="00E40654"/>
    <w:pPr>
      <w:spacing w:before="120" w:after="120"/>
      <w:jc w:val="center"/>
    </w:pPr>
    <w:rPr>
      <w:b/>
      <w:sz w:val="18"/>
    </w:rPr>
  </w:style>
  <w:style w:type="paragraph" w:styleId="TDC1">
    <w:name w:val="toc 1"/>
    <w:basedOn w:val="Normal"/>
    <w:next w:val="Normal"/>
    <w:uiPriority w:val="39"/>
    <w:qFormat/>
    <w:rsid w:val="004819DB"/>
    <w:pPr>
      <w:tabs>
        <w:tab w:val="left" w:pos="425"/>
        <w:tab w:val="right" w:leader="dot" w:pos="8930"/>
      </w:tabs>
      <w:spacing w:before="160" w:after="120"/>
      <w:ind w:left="284" w:hanging="284"/>
      <w:jc w:val="left"/>
    </w:pPr>
    <w:rPr>
      <w:b/>
      <w:bCs/>
      <w:noProof/>
      <w:color w:val="003245"/>
      <w:szCs w:val="22"/>
    </w:rPr>
  </w:style>
  <w:style w:type="paragraph" w:styleId="TDC2">
    <w:name w:val="toc 2"/>
    <w:basedOn w:val="Normal"/>
    <w:next w:val="Normal"/>
    <w:autoRedefine/>
    <w:uiPriority w:val="39"/>
    <w:qFormat/>
    <w:rsid w:val="003600EB"/>
    <w:pPr>
      <w:tabs>
        <w:tab w:val="left" w:pos="851"/>
        <w:tab w:val="right" w:leader="dot" w:pos="8930"/>
      </w:tabs>
      <w:spacing w:before="80" w:after="80"/>
      <w:ind w:left="851" w:hanging="567"/>
      <w:jc w:val="left"/>
    </w:pPr>
    <w:rPr>
      <w:rFonts w:cs="Arial"/>
      <w:noProof/>
      <w:color w:val="003245"/>
      <w:szCs w:val="22"/>
      <w:lang w:val="es-ES_tradnl" w:eastAsia="en-US"/>
    </w:rPr>
  </w:style>
  <w:style w:type="paragraph" w:customStyle="1" w:styleId="BulletNivel1">
    <w:name w:val="Bullet Nivel 1"/>
    <w:basedOn w:val="Normal"/>
    <w:link w:val="BulletNivel1Car"/>
    <w:autoRedefine/>
    <w:qFormat/>
    <w:rsid w:val="00875D95"/>
    <w:pPr>
      <w:numPr>
        <w:numId w:val="1"/>
      </w:numPr>
      <w:spacing w:before="180"/>
      <w:ind w:left="568" w:right="425" w:hanging="284"/>
    </w:pPr>
    <w:rPr>
      <w:szCs w:val="22"/>
      <w:lang w:eastAsia="en-US"/>
    </w:rPr>
  </w:style>
  <w:style w:type="paragraph" w:customStyle="1" w:styleId="BulletNivel2">
    <w:name w:val="Bullet Nivel 2"/>
    <w:basedOn w:val="Normal"/>
    <w:link w:val="BulletNivel2Car"/>
    <w:autoRedefine/>
    <w:qFormat/>
    <w:rsid w:val="0089544E"/>
    <w:pPr>
      <w:numPr>
        <w:numId w:val="3"/>
      </w:numPr>
      <w:tabs>
        <w:tab w:val="left" w:pos="737"/>
      </w:tabs>
      <w:spacing w:before="180"/>
      <w:ind w:left="737" w:right="851" w:hanging="170"/>
    </w:pPr>
    <w:rPr>
      <w:color w:val="808080"/>
      <w:sz w:val="18"/>
      <w:lang w:val="en-US"/>
    </w:rPr>
  </w:style>
  <w:style w:type="paragraph" w:customStyle="1" w:styleId="BulletNivel3">
    <w:name w:val="Bullet Nivel 3"/>
    <w:basedOn w:val="Normal"/>
    <w:link w:val="BulletNivel3Car"/>
    <w:autoRedefine/>
    <w:qFormat/>
    <w:rsid w:val="00EC0E39"/>
    <w:pPr>
      <w:numPr>
        <w:numId w:val="4"/>
      </w:numPr>
      <w:tabs>
        <w:tab w:val="left" w:pos="907"/>
      </w:tabs>
      <w:spacing w:before="180"/>
      <w:ind w:left="907" w:right="851" w:hanging="170"/>
    </w:pPr>
    <w:rPr>
      <w:color w:val="7F7F7F"/>
      <w:kern w:val="32"/>
      <w:sz w:val="18"/>
      <w:szCs w:val="22"/>
      <w:lang w:val="en-US" w:eastAsia="en-US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Textonotapie">
    <w:name w:val="footnote text"/>
    <w:basedOn w:val="Normal"/>
    <w:link w:val="TextonotapieCar"/>
    <w:autoRedefine/>
    <w:uiPriority w:val="99"/>
    <w:qFormat/>
    <w:rsid w:val="00A21A4B"/>
    <w:pPr>
      <w:spacing w:before="40" w:after="40"/>
    </w:pPr>
    <w:rPr>
      <w:sz w:val="16"/>
    </w:rPr>
  </w:style>
  <w:style w:type="character" w:customStyle="1" w:styleId="Ttulo1Car">
    <w:name w:val="Título 1 Car"/>
    <w:link w:val="Ttulo1"/>
    <w:rsid w:val="001653AF"/>
    <w:rPr>
      <w:rFonts w:ascii="Telefonica Headline Light" w:hAnsi="Telefonica Headline Light" w:cs="Arial"/>
      <w:b/>
      <w:color w:val="FFFFFF"/>
      <w:sz w:val="40"/>
      <w:szCs w:val="40"/>
      <w:shd w:val="clear" w:color="auto" w:fill="0066FF"/>
      <w:lang w:val="es-ES_tradnl" w:eastAsia="en-US"/>
    </w:rPr>
  </w:style>
  <w:style w:type="character" w:customStyle="1" w:styleId="Ttulo2Car">
    <w:name w:val="Título 2 Car"/>
    <w:link w:val="Ttulo2"/>
    <w:rsid w:val="00EC7934"/>
    <w:rPr>
      <w:rFonts w:ascii="Telefonica Headline Light" w:hAnsi="Telefonica Headline Light" w:cs="Arial"/>
      <w:b/>
      <w:color w:val="003245"/>
      <w:sz w:val="32"/>
      <w:szCs w:val="32"/>
      <w:lang w:val="es-ES_tradnl" w:eastAsia="en-US"/>
    </w:rPr>
  </w:style>
  <w:style w:type="character" w:customStyle="1" w:styleId="Ttulo3Car">
    <w:name w:val="Título 3 Car"/>
    <w:link w:val="Ttulo3"/>
    <w:rsid w:val="00AE0D32"/>
    <w:rPr>
      <w:rFonts w:ascii="Telefonica Headline Light" w:hAnsi="Telefonica Headline Light" w:cs="Arial"/>
      <w:b/>
      <w:bCs/>
      <w:color w:val="003245"/>
      <w:sz w:val="28"/>
      <w:szCs w:val="26"/>
      <w:lang w:val="es-ES_tradnl" w:eastAsia="en-US"/>
    </w:rPr>
  </w:style>
  <w:style w:type="character" w:customStyle="1" w:styleId="Ttulo4Car">
    <w:name w:val="Título 4 Car"/>
    <w:link w:val="Ttulo4"/>
    <w:rsid w:val="00CD3946"/>
    <w:rPr>
      <w:rFonts w:ascii="Telefonica Headline Light" w:hAnsi="Telefonica Headline Light" w:cs="Arial"/>
      <w:b/>
      <w:color w:val="003245"/>
      <w:sz w:val="24"/>
      <w:szCs w:val="28"/>
      <w:lang w:val="es-ES_tradnl" w:eastAsia="en-US"/>
    </w:rPr>
  </w:style>
  <w:style w:type="character" w:customStyle="1" w:styleId="BulletNivel1Car">
    <w:name w:val="Bullet Nivel 1 Car"/>
    <w:link w:val="BulletNivel1"/>
    <w:rsid w:val="00875D95"/>
    <w:rPr>
      <w:szCs w:val="22"/>
      <w:lang w:eastAsia="en-US"/>
    </w:rPr>
  </w:style>
  <w:style w:type="character" w:customStyle="1" w:styleId="TextonotapieCar">
    <w:name w:val="Texto nota pie Car"/>
    <w:link w:val="Textonotapie"/>
    <w:uiPriority w:val="99"/>
    <w:rsid w:val="00A21A4B"/>
    <w:rPr>
      <w:sz w:val="16"/>
    </w:rPr>
  </w:style>
  <w:style w:type="character" w:styleId="Refdenotaalpie">
    <w:name w:val="footnote reference"/>
    <w:qFormat/>
    <w:rsid w:val="00A21A4B"/>
    <w:rPr>
      <w:rFonts w:ascii="Telefonica Text" w:hAnsi="Telefonica Text"/>
      <w:sz w:val="16"/>
      <w:vertAlign w:val="superscript"/>
    </w:rPr>
  </w:style>
  <w:style w:type="paragraph" w:styleId="TDC3">
    <w:name w:val="toc 3"/>
    <w:basedOn w:val="Normal"/>
    <w:next w:val="Normal"/>
    <w:autoRedefine/>
    <w:uiPriority w:val="39"/>
    <w:qFormat/>
    <w:rsid w:val="002E762B"/>
    <w:pPr>
      <w:tabs>
        <w:tab w:val="left" w:pos="851"/>
        <w:tab w:val="right" w:leader="dot" w:pos="8930"/>
      </w:tabs>
      <w:spacing w:before="80" w:after="80"/>
      <w:ind w:left="1134" w:hanging="567"/>
    </w:pPr>
    <w:rPr>
      <w:color w:val="003245"/>
    </w:rPr>
  </w:style>
  <w:style w:type="paragraph" w:customStyle="1" w:styleId="EncabTablas">
    <w:name w:val="Encab.Tablas"/>
    <w:basedOn w:val="Normal"/>
    <w:next w:val="Normal"/>
    <w:link w:val="EncabTablasCar"/>
    <w:qFormat/>
    <w:rsid w:val="00BB70DE"/>
    <w:pPr>
      <w:jc w:val="center"/>
    </w:pPr>
    <w:rPr>
      <w:b/>
      <w:color w:val="FFFFFF"/>
    </w:rPr>
  </w:style>
  <w:style w:type="character" w:customStyle="1" w:styleId="EncabTablasCar">
    <w:name w:val="Encab.Tablas Car"/>
    <w:link w:val="EncabTablas"/>
    <w:rsid w:val="00BB70DE"/>
    <w:rPr>
      <w:b/>
      <w:color w:val="FFFFFF"/>
    </w:rPr>
  </w:style>
  <w:style w:type="paragraph" w:customStyle="1" w:styleId="TextoTabla">
    <w:name w:val="Texto Tabla"/>
    <w:basedOn w:val="Normal"/>
    <w:link w:val="TextoTablaCar"/>
    <w:qFormat/>
    <w:rsid w:val="0062730E"/>
    <w:rPr>
      <w:sz w:val="18"/>
      <w:lang w:eastAsia="en-US"/>
    </w:rPr>
  </w:style>
  <w:style w:type="character" w:customStyle="1" w:styleId="TextoTablaCar">
    <w:name w:val="Texto Tabla Car"/>
    <w:link w:val="TextoTabla"/>
    <w:rsid w:val="0062730E"/>
    <w:rPr>
      <w:sz w:val="18"/>
      <w:lang w:eastAsia="en-US"/>
    </w:rPr>
  </w:style>
  <w:style w:type="table" w:styleId="Tablaconcuadrcula">
    <w:name w:val="Table Grid"/>
    <w:basedOn w:val="Tablanormal"/>
    <w:rsid w:val="00EE59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ulletNivel2Car">
    <w:name w:val="Bullet Nivel 2 Car"/>
    <w:link w:val="BulletNivel2"/>
    <w:rsid w:val="0089544E"/>
    <w:rPr>
      <w:color w:val="808080"/>
      <w:sz w:val="18"/>
      <w:lang w:val="en-US"/>
    </w:rPr>
  </w:style>
  <w:style w:type="character" w:customStyle="1" w:styleId="BulletNivel3Car">
    <w:name w:val="Bullet Nivel 3 Car"/>
    <w:link w:val="BulletNivel3"/>
    <w:rsid w:val="00EC0E39"/>
    <w:rPr>
      <w:color w:val="7F7F7F"/>
      <w:kern w:val="32"/>
      <w:sz w:val="18"/>
      <w:szCs w:val="22"/>
      <w:lang w:val="en-US" w:eastAsia="en-US"/>
    </w:rPr>
  </w:style>
  <w:style w:type="paragraph" w:customStyle="1" w:styleId="BulletVietatablaIbercomnivel1">
    <w:name w:val="Bullet Viñeta tabla Ibercom nivel1"/>
    <w:basedOn w:val="Normal"/>
    <w:rsid w:val="00EC0E39"/>
    <w:pPr>
      <w:numPr>
        <w:numId w:val="6"/>
      </w:numPr>
      <w:tabs>
        <w:tab w:val="clear" w:pos="417"/>
      </w:tabs>
      <w:ind w:left="227" w:hanging="170"/>
    </w:pPr>
  </w:style>
  <w:style w:type="paragraph" w:customStyle="1" w:styleId="BulletVietatablaIbercomnivel2">
    <w:name w:val="Bullet Viñeta tabla Ibercom nivel2"/>
    <w:basedOn w:val="Normal"/>
    <w:link w:val="BulletVietatablaIbercomnivel2Car"/>
    <w:rsid w:val="00EC0E39"/>
    <w:pPr>
      <w:numPr>
        <w:numId w:val="7"/>
      </w:numPr>
      <w:ind w:left="510" w:right="113" w:hanging="170"/>
    </w:pPr>
    <w:rPr>
      <w:snapToGrid w:val="0"/>
      <w:sz w:val="16"/>
      <w:szCs w:val="14"/>
      <w:lang w:eastAsia="en-US"/>
    </w:rPr>
  </w:style>
  <w:style w:type="character" w:customStyle="1" w:styleId="BulletVietatablaIbercomnivel2Car">
    <w:name w:val="Bullet Viñeta tabla Ibercom nivel2 Car"/>
    <w:link w:val="BulletVietatablaIbercomnivel2"/>
    <w:rsid w:val="00EC0E39"/>
    <w:rPr>
      <w:snapToGrid w:val="0"/>
      <w:sz w:val="16"/>
      <w:szCs w:val="14"/>
      <w:lang w:eastAsia="en-US"/>
    </w:rPr>
  </w:style>
  <w:style w:type="paragraph" w:styleId="Encabezado">
    <w:name w:val="header"/>
    <w:basedOn w:val="Normal"/>
    <w:link w:val="EncabezadoCar"/>
    <w:uiPriority w:val="99"/>
    <w:rsid w:val="0020030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00300"/>
  </w:style>
  <w:style w:type="paragraph" w:styleId="Piedepgina">
    <w:name w:val="footer"/>
    <w:basedOn w:val="Normal"/>
    <w:link w:val="PiedepginaCar"/>
    <w:uiPriority w:val="99"/>
    <w:rsid w:val="0020030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00300"/>
  </w:style>
  <w:style w:type="character" w:styleId="Refdecomentario">
    <w:name w:val="annotation reference"/>
    <w:rsid w:val="00313D47"/>
    <w:rPr>
      <w:sz w:val="16"/>
      <w:szCs w:val="16"/>
    </w:rPr>
  </w:style>
  <w:style w:type="character" w:styleId="Hipervnculo">
    <w:name w:val="Hyperlink"/>
    <w:uiPriority w:val="99"/>
    <w:unhideWhenUsed/>
    <w:rsid w:val="009D7853"/>
    <w:rPr>
      <w:color w:val="0563C1"/>
      <w:u w:val="single"/>
    </w:rPr>
  </w:style>
  <w:style w:type="character" w:styleId="Hipervnculovisitado">
    <w:name w:val="FollowedHyperlink"/>
    <w:rsid w:val="006B43BA"/>
    <w:rPr>
      <w:color w:val="954F72"/>
      <w:u w:val="single"/>
    </w:rPr>
  </w:style>
  <w:style w:type="paragraph" w:styleId="Prrafodelista">
    <w:name w:val="List Paragraph"/>
    <w:basedOn w:val="Normal"/>
    <w:uiPriority w:val="34"/>
    <w:rsid w:val="00513FEA"/>
    <w:pPr>
      <w:ind w:left="720"/>
      <w:contextualSpacing/>
    </w:pPr>
  </w:style>
  <w:style w:type="table" w:customStyle="1" w:styleId="Tablaconcuadrcula1">
    <w:name w:val="Tabla con cuadrícula1"/>
    <w:basedOn w:val="Tablanormal"/>
    <w:next w:val="Tablaconcuadrcula"/>
    <w:uiPriority w:val="39"/>
    <w:rsid w:val="005A4AD9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rsid w:val="00C90B8C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C90B8C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D47222"/>
    <w:pPr>
      <w:keepLines/>
      <w:pageBreakBefore w:val="0"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851"/>
      </w:tabs>
      <w:spacing w:after="0"/>
      <w:jc w:val="both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s-ES" w:eastAsia="es-ES"/>
    </w:rPr>
  </w:style>
  <w:style w:type="paragraph" w:styleId="TDC4">
    <w:name w:val="toc 4"/>
    <w:basedOn w:val="Normal"/>
    <w:next w:val="Normal"/>
    <w:autoRedefine/>
    <w:uiPriority w:val="39"/>
    <w:rsid w:val="002E762B"/>
    <w:pPr>
      <w:tabs>
        <w:tab w:val="left" w:pos="1540"/>
        <w:tab w:val="right" w:leader="dot" w:pos="8919"/>
      </w:tabs>
      <w:spacing w:after="100"/>
      <w:ind w:left="851"/>
    </w:pPr>
    <w:rPr>
      <w:noProof/>
      <w:color w:val="323E4F" w:themeColor="text2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99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124697\Mis%20documentos\Plantillas%20personalizadas%20de%20Office\Normal%20-%20copi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or xmlns="c968ab24-0b75-4821-9733-b46fa4daadeb">Documentación</Por>
    <_DCDateModified xmlns="http://schemas.microsoft.com/sharepoint/v3/fields">2017-01-30T23:00:00+00:00</_DCDateModified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8B6DF8D291AC44B80064906AAE24758" ma:contentTypeVersion="8" ma:contentTypeDescription="Crear nuevo documento." ma:contentTypeScope="" ma:versionID="f875d757d43294e75d803fcde1a5b6b4">
  <xsd:schema xmlns:xsd="http://www.w3.org/2001/XMLSchema" xmlns:xs="http://www.w3.org/2001/XMLSchema" xmlns:p="http://schemas.microsoft.com/office/2006/metadata/properties" xmlns:ns2="http://schemas.microsoft.com/sharepoint/v3/fields" xmlns:ns3="c968ab24-0b75-4821-9733-b46fa4daadeb" targetNamespace="http://schemas.microsoft.com/office/2006/metadata/properties" ma:root="true" ma:fieldsID="e7c83050dd8de41a092ae27919f32ead" ns2:_="" ns3:_="">
    <xsd:import namespace="http://schemas.microsoft.com/sharepoint/v3/fields"/>
    <xsd:import namespace="c968ab24-0b75-4821-9733-b46fa4daadeb"/>
    <xsd:element name="properties">
      <xsd:complexType>
        <xsd:sequence>
          <xsd:element name="documentManagement">
            <xsd:complexType>
              <xsd:all>
                <xsd:element ref="ns2:_DCDateModified" minOccurs="0"/>
                <xsd:element ref="ns3:Po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DCDateModified" ma:index="2" nillable="true" ma:displayName="Actualizado" ma:description="Fecha en la que se modificó el recurso por última vez" ma:format="DateOnly" ma:internalName="_DCDateModified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68ab24-0b75-4821-9733-b46fa4daadeb" elementFormDefault="qualified">
    <xsd:import namespace="http://schemas.microsoft.com/office/2006/documentManagement/types"/>
    <xsd:import namespace="http://schemas.microsoft.com/office/infopath/2007/PartnerControls"/>
    <xsd:element name="Por" ma:index="3" nillable="true" ma:displayName="Por" ma:default="Documentación" ma:internalName="Por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8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 ma:index="1" ma:displayName="Comentarios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22BA883-7E1B-4647-ADF7-CD3C8EAD368D}">
  <ds:schemaRefs>
    <ds:schemaRef ds:uri="http://schemas.microsoft.com/office/2006/metadata/properties"/>
    <ds:schemaRef ds:uri="http://schemas.microsoft.com/office/infopath/2007/PartnerControls"/>
    <ds:schemaRef ds:uri="c968ab24-0b75-4821-9733-b46fa4daadeb"/>
    <ds:schemaRef ds:uri="http://schemas.microsoft.com/sharepoint/v3/fields"/>
  </ds:schemaRefs>
</ds:datastoreItem>
</file>

<file path=customXml/itemProps2.xml><?xml version="1.0" encoding="utf-8"?>
<ds:datastoreItem xmlns:ds="http://schemas.openxmlformats.org/officeDocument/2006/customXml" ds:itemID="{EEE36807-5970-4579-AF8B-B7FA04AF7CF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0D02CF7-940D-4FD4-B06B-1253CBCAAD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/fields"/>
    <ds:schemaRef ds:uri="c968ab24-0b75-4821-9733-b46fa4daad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E05A283-725D-4AE1-8004-C62E9EE1FA8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 - copia.dotx</Template>
  <TotalTime>9</TotalTime>
  <Pages>9</Pages>
  <Words>446</Words>
  <Characters>4482</Characters>
  <Application>Microsoft Office Word</Application>
  <DocSecurity>0</DocSecurity>
  <Lines>37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Telefonica</Company>
  <LinksUpToDate>false</LinksUpToDate>
  <CharactersWithSpaces>4919</CharactersWithSpaces>
  <SharedDoc>false</SharedDoc>
  <HLinks>
    <vt:vector size="12" baseType="variant">
      <vt:variant>
        <vt:i4>3538979</vt:i4>
      </vt:variant>
      <vt:variant>
        <vt:i4>60</vt:i4>
      </vt:variant>
      <vt:variant>
        <vt:i4>0</vt:i4>
      </vt:variant>
      <vt:variant>
        <vt:i4>5</vt:i4>
      </vt:variant>
      <vt:variant>
        <vt:lpwstr>https://portalti.telefonica.es/portalti</vt:lpwstr>
      </vt:variant>
      <vt:variant>
        <vt:lpwstr/>
      </vt:variant>
      <vt:variant>
        <vt:i4>5177417</vt:i4>
      </vt:variant>
      <vt:variant>
        <vt:i4>51</vt:i4>
      </vt:variant>
      <vt:variant>
        <vt:i4>0</vt:i4>
      </vt:variant>
      <vt:variant>
        <vt:i4>5</vt:i4>
      </vt:variant>
      <vt:variant>
        <vt:lpwstr>http://www.microsoft.com/en-us/download/details.aspx?id=13602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Documentación</dc:creator>
  <cp:keywords/>
  <dc:description/>
  <cp:lastModifiedBy>MARTINA TORRALBA RODRIGUEZ</cp:lastModifiedBy>
  <cp:revision>7</cp:revision>
  <cp:lastPrinted>2015-09-04T10:20:00Z</cp:lastPrinted>
  <dcterms:created xsi:type="dcterms:W3CDTF">2019-12-20T11:48:00Z</dcterms:created>
  <dcterms:modified xsi:type="dcterms:W3CDTF">2023-05-10T07:10:00Z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0x01010048B6DF8D291AC44B80064906AAE24758</vt:lpwstr>
  </property>
</Properties>
</file>