
<file path=[Content_Types].xml><?xml version="1.0" encoding="utf-8"?>
<Types xmlns="http://schemas.openxmlformats.org/package/2006/content-types">
  <Default Extension="gif" ContentType="image/gi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2DC00" w14:textId="77777777" w:rsidR="00443608" w:rsidRDefault="00443608" w:rsidP="00614B51"/>
    <w:p w14:paraId="470EAFA7" w14:textId="77777777" w:rsidR="00443608" w:rsidRDefault="00244F6A" w:rsidP="00614B51">
      <w:r>
        <w:fldChar w:fldCharType="begin"/>
      </w:r>
      <w:r>
        <w:instrText xml:space="preserve"> ASK  MARDOCCLIENTE "Introducir nombre del Cliente/Empresa"  \* MERGEFORMAT </w:instrText>
      </w:r>
      <w:r>
        <w:fldChar w:fldCharType="separate"/>
      </w:r>
      <w:bookmarkStart w:id="0" w:name="MARDOCCLIENTE"/>
      <w:r w:rsidR="00061408">
        <w:t>DIRECCION GENERAL DE LA GUARDIA CIVIL</w:t>
      </w:r>
      <w:bookmarkEnd w:id="0"/>
      <w:r>
        <w:fldChar w:fldCharType="end"/>
      </w:r>
    </w:p>
    <w:p w14:paraId="19756516" w14:textId="77777777" w:rsidR="00443608" w:rsidRDefault="00E46B83" w:rsidP="00614B51">
      <w:r>
        <w:fldChar w:fldCharType="begin"/>
      </w:r>
      <w:r>
        <w:instrText xml:space="preserve"> ASK  MARCDOCFECHA "Introducir Fecha en formato dd-mm-aaaa"  \* MERGEFORMAT </w:instrText>
      </w:r>
      <w:r>
        <w:fldChar w:fldCharType="separate"/>
      </w:r>
      <w:bookmarkStart w:id="1" w:name="MARCDOCFECHA"/>
      <w:r w:rsidR="00061408">
        <w:t>08/02/2019</w:t>
      </w:r>
      <w:bookmarkEnd w:id="1"/>
      <w:r>
        <w:fldChar w:fldCharType="end"/>
      </w:r>
    </w:p>
    <w:p w14:paraId="47B3BCD5" w14:textId="77777777" w:rsidR="00443608" w:rsidRDefault="00E46B83" w:rsidP="00614B51">
      <w:r>
        <w:fldChar w:fldCharType="begin"/>
      </w:r>
      <w:r>
        <w:instrText xml:space="preserve"> ASK  MARCDOCSERVICIO "Introducir Nombre del Servicio"  \* MERGEFORMAT </w:instrText>
      </w:r>
      <w:r>
        <w:fldChar w:fldCharType="separate"/>
      </w:r>
      <w:bookmarkStart w:id="2" w:name="MARCDOCSERVICIO"/>
      <w:r w:rsidR="00061408">
        <w:t>Servicio de Comunicaciones</w:t>
      </w:r>
      <w:bookmarkEnd w:id="2"/>
      <w:r>
        <w:fldChar w:fldCharType="end"/>
      </w:r>
    </w:p>
    <w:p w14:paraId="556007ED" w14:textId="77777777" w:rsidR="00443608" w:rsidRDefault="00E46B83" w:rsidP="00614B51">
      <w:r>
        <w:fldChar w:fldCharType="begin"/>
      </w:r>
      <w:r>
        <w:instrText xml:space="preserve"> ASK  MARCDOCREF "Introducir Referencia ARGOS"  \* MERGEFORMAT </w:instrText>
      </w:r>
      <w:r>
        <w:fldChar w:fldCharType="separate"/>
      </w:r>
      <w:bookmarkStart w:id="3" w:name="MARCDOCREF"/>
      <w:r w:rsidR="00AB30B8">
        <w:t>251637/1</w:t>
      </w:r>
      <w:bookmarkEnd w:id="3"/>
      <w:r>
        <w:fldChar w:fldCharType="end"/>
      </w:r>
    </w:p>
    <w:p w14:paraId="601CF30D" w14:textId="77777777" w:rsidR="009908CA" w:rsidRDefault="009908CA" w:rsidP="009908CA">
      <w:r>
        <w:fldChar w:fldCharType="begin"/>
      </w:r>
      <w:r>
        <w:instrText xml:space="preserve"> ASK  MARCDOCTELEFONICA "Introducir nombre"  \* MERGEFORMAT </w:instrText>
      </w:r>
      <w:r>
        <w:fldChar w:fldCharType="separate"/>
      </w:r>
      <w:bookmarkStart w:id="4" w:name="MARCDOCTELEFONICA"/>
      <w:r>
        <w:t>TELEFÓNICA</w:t>
      </w:r>
      <w:bookmarkEnd w:id="4"/>
      <w:r>
        <w:fldChar w:fldCharType="end"/>
      </w:r>
    </w:p>
    <w:p w14:paraId="51A51F66" w14:textId="77777777" w:rsidR="00E173AA" w:rsidRDefault="00E173AA" w:rsidP="00E173AA">
      <w:r>
        <w:fldChar w:fldCharType="begin"/>
      </w:r>
      <w:r>
        <w:instrText xml:space="preserve"> ASK  NombreEmpresaQueFactura ""  \* MERGEFORMAT </w:instrText>
      </w:r>
      <w:r>
        <w:fldChar w:fldCharType="separate"/>
      </w:r>
      <w:bookmarkStart w:id="5" w:name="NombreEmpresaQueFactura"/>
      <w:r w:rsidR="002F657D">
        <w:t>Telefónica de España S.A.U.</w:t>
      </w:r>
      <w:bookmarkEnd w:id="5"/>
      <w:r>
        <w:fldChar w:fldCharType="end"/>
      </w:r>
    </w:p>
    <w:p w14:paraId="46B2788D" w14:textId="77777777" w:rsidR="00E173AA" w:rsidRDefault="00E173AA" w:rsidP="00E173AA">
      <w:r>
        <w:fldChar w:fldCharType="begin"/>
      </w:r>
      <w:r>
        <w:instrText xml:space="preserve"> ASK  CIFEmpresaQueFactura ""  \* MERGEFORMAT </w:instrText>
      </w:r>
      <w:r>
        <w:fldChar w:fldCharType="separate"/>
      </w:r>
      <w:bookmarkStart w:id="6" w:name="CIFEmpresaQueFactura"/>
      <w:r w:rsidR="002F657D">
        <w:t>A82018474</w:t>
      </w:r>
      <w:bookmarkEnd w:id="6"/>
      <w:r>
        <w:fldChar w:fldCharType="end"/>
      </w:r>
    </w:p>
    <w:p w14:paraId="47C793A9" w14:textId="77777777" w:rsidR="00E173AA" w:rsidRDefault="00E173AA" w:rsidP="00E173AA">
      <w:r>
        <w:fldChar w:fldCharType="begin"/>
      </w:r>
      <w:r>
        <w:instrText xml:space="preserve"> ASK  DireccionEmpresaQueFactura ""  \* MERGEFORMAT </w:instrText>
      </w:r>
      <w:r>
        <w:fldChar w:fldCharType="separate"/>
      </w:r>
      <w:bookmarkStart w:id="7" w:name="DireccionEmpresaQueFactura"/>
      <w:r w:rsidR="002F657D">
        <w:t>C/. Gran vía, 28. – 28013 - Madrid</w:t>
      </w:r>
      <w:bookmarkEnd w:id="7"/>
      <w:r>
        <w:fldChar w:fldCharType="end"/>
      </w:r>
    </w:p>
    <w:p w14:paraId="4E789D73" w14:textId="77777777" w:rsidR="0046261E" w:rsidRDefault="002348D1" w:rsidP="0046261E">
      <w:r>
        <w:fldChar w:fldCharType="begin"/>
      </w:r>
      <w:r>
        <w:instrText xml:space="preserve"> ASK  AcronimoEmpresaQueFactura ""  \* MERGEFORMAT </w:instrText>
      </w:r>
      <w:r>
        <w:fldChar w:fldCharType="separate"/>
      </w:r>
      <w:bookmarkStart w:id="8" w:name="AcronimoEmpresaQueFactura"/>
      <w:r w:rsidR="002F657D">
        <w:t>TdE</w:t>
      </w:r>
      <w:bookmarkEnd w:id="8"/>
      <w:r>
        <w:fldChar w:fldCharType="end"/>
      </w:r>
    </w:p>
    <w:p w14:paraId="043D2391" w14:textId="77777777" w:rsidR="0046261E" w:rsidRDefault="0046261E" w:rsidP="0046261E">
      <w:r>
        <w:fldChar w:fldCharType="begin"/>
      </w:r>
      <w:r>
        <w:instrText xml:space="preserve"> ASK  MaxDiasPagoFactura ""  \* MERGEFORMAT </w:instrText>
      </w:r>
      <w:r>
        <w:fldChar w:fldCharType="separate"/>
      </w:r>
      <w:bookmarkStart w:id="9" w:name="MaxDiasPagoFactura"/>
      <w:r>
        <w:t>30</w:t>
      </w:r>
      <w:bookmarkEnd w:id="9"/>
      <w:r>
        <w:fldChar w:fldCharType="end"/>
      </w:r>
    </w:p>
    <w:p w14:paraId="388A1C89" w14:textId="77777777" w:rsidR="0046261E" w:rsidRDefault="0046261E" w:rsidP="0046261E">
      <w:r>
        <w:fldChar w:fldCharType="begin"/>
      </w:r>
      <w:r>
        <w:instrText xml:space="preserve"> ASK  DiasAvisoNoProrroga ""  \* MERGEFORMAT </w:instrText>
      </w:r>
      <w:r>
        <w:fldChar w:fldCharType="separate"/>
      </w:r>
      <w:bookmarkStart w:id="10" w:name="DiasAvisoNoProrroga"/>
      <w:r>
        <w:t>15</w:t>
      </w:r>
      <w:bookmarkEnd w:id="10"/>
      <w:r>
        <w:fldChar w:fldCharType="end"/>
      </w:r>
    </w:p>
    <w:p w14:paraId="257589B7" w14:textId="77777777" w:rsidR="0046261E" w:rsidRDefault="0046261E" w:rsidP="0046261E">
      <w:r>
        <w:fldChar w:fldCharType="begin"/>
      </w:r>
      <w:r>
        <w:instrText xml:space="preserve"> ASK  MesesPermanencia ""  \* MERGEFORMAT </w:instrText>
      </w:r>
      <w:r>
        <w:fldChar w:fldCharType="separate"/>
      </w:r>
      <w:bookmarkStart w:id="11" w:name="MesesPermanencia"/>
      <w:r w:rsidR="00E33F74">
        <w:t>36</w:t>
      </w:r>
      <w:bookmarkEnd w:id="11"/>
      <w:r>
        <w:fldChar w:fldCharType="end"/>
      </w:r>
    </w:p>
    <w:p w14:paraId="2930F212" w14:textId="77777777" w:rsidR="0046261E" w:rsidRDefault="0046261E" w:rsidP="0046261E">
      <w:r>
        <w:fldChar w:fldCharType="begin"/>
      </w:r>
      <w:r>
        <w:instrText xml:space="preserve"> ASK  FacturacionMinimaMensual ""  \* MERGEFORMAT </w:instrText>
      </w:r>
      <w:r>
        <w:fldChar w:fldCharType="separate"/>
      </w:r>
      <w:bookmarkStart w:id="12" w:name="FacturacionMinimaMensual"/>
      <w:r w:rsidR="005B5E6A">
        <w:t>99999999999999999</w:t>
      </w:r>
      <w:bookmarkEnd w:id="12"/>
      <w:r>
        <w:fldChar w:fldCharType="end"/>
      </w:r>
    </w:p>
    <w:p w14:paraId="44296928" w14:textId="687B42E6" w:rsidR="002A005D" w:rsidRDefault="002A005D" w:rsidP="002A005D">
      <w:pPr>
        <w:jc w:val="center"/>
        <w:rPr>
          <w:rFonts w:ascii="TheSansCorrespondence" w:hAnsi="TheSansCorrespondence"/>
          <w:i/>
          <w:iCs/>
          <w:sz w:val="24"/>
        </w:rPr>
      </w:pPr>
      <w:r>
        <w:rPr>
          <w:rFonts w:ascii="TheSansCorrespondence" w:hAnsi="TheSansCorrespondence"/>
          <w:i/>
          <w:iCs/>
          <w:sz w:val="24"/>
          <w:highlight w:val="yellow"/>
        </w:rPr>
        <w:t>“Este documento es una generalidad y ha de ser adaptado a las peculiaridades y/o circunstancias del proyecto/expediente.”</w:t>
      </w:r>
    </w:p>
    <w:p w14:paraId="55C3660B" w14:textId="77777777" w:rsidR="0046261E" w:rsidRDefault="0046261E" w:rsidP="0046261E">
      <w:r>
        <w:fldChar w:fldCharType="begin"/>
      </w:r>
      <w:r>
        <w:instrText xml:space="preserve"> ASK  NumeroMinimoLineas ""  \* MERGEFORMAT </w:instrText>
      </w:r>
      <w:r>
        <w:fldChar w:fldCharType="separate"/>
      </w:r>
      <w:bookmarkStart w:id="13" w:name="NumeroMinimoLineas"/>
      <w:r w:rsidR="00E33F74">
        <w:t>99999999999999999999</w:t>
      </w:r>
      <w:bookmarkEnd w:id="13"/>
      <w:r>
        <w:fldChar w:fldCharType="end"/>
      </w:r>
    </w:p>
    <w:p w14:paraId="442E951A" w14:textId="77777777" w:rsidR="0046261E" w:rsidRDefault="0046261E" w:rsidP="0046261E">
      <w:r>
        <w:fldChar w:fldCharType="begin"/>
      </w:r>
      <w:r>
        <w:instrText xml:space="preserve"> ASK  MesesCompromisoPermanencia ""  \* MERGEFORMAT </w:instrText>
      </w:r>
      <w:r>
        <w:fldChar w:fldCharType="separate"/>
      </w:r>
      <w:bookmarkStart w:id="14" w:name="MesesCompromisoPermanencia"/>
      <w:r w:rsidR="00E33F74">
        <w:t>99999999999999999999</w:t>
      </w:r>
      <w:bookmarkEnd w:id="14"/>
      <w:r>
        <w:fldChar w:fldCharType="end"/>
      </w:r>
    </w:p>
    <w:p w14:paraId="4A1AEFDE" w14:textId="77777777" w:rsidR="0046261E" w:rsidRDefault="0046261E" w:rsidP="0046261E">
      <w:r>
        <w:fldChar w:fldCharType="begin"/>
      </w:r>
      <w:r>
        <w:instrText xml:space="preserve"> ASK  PorcentajeReduccionFacturacionIncumplimiento ""  \* MERGEFORMAT </w:instrText>
      </w:r>
      <w:r>
        <w:fldChar w:fldCharType="separate"/>
      </w:r>
      <w:bookmarkStart w:id="15" w:name="PorcentajeReduccionFacturacionIncumplimi"/>
      <w:r w:rsidR="00E33F74">
        <w:t>99999999999999999999</w:t>
      </w:r>
      <w:bookmarkEnd w:id="15"/>
      <w:r>
        <w:fldChar w:fldCharType="end"/>
      </w:r>
    </w:p>
    <w:p w14:paraId="0671074C" w14:textId="77777777" w:rsidR="00F802AC" w:rsidRDefault="00F802AC" w:rsidP="00F802AC">
      <w:r>
        <w:fldChar w:fldCharType="begin"/>
      </w:r>
      <w:r>
        <w:instrText xml:space="preserve"> ASK  DuracionOferta ""  \* MERGEFORMAT </w:instrText>
      </w:r>
      <w:r>
        <w:fldChar w:fldCharType="separate"/>
      </w:r>
      <w:bookmarkStart w:id="16" w:name="DuracionOferta"/>
      <w:r w:rsidR="00D81A92">
        <w:t>2</w:t>
      </w:r>
      <w:bookmarkEnd w:id="16"/>
      <w:r>
        <w:fldChar w:fldCharType="end"/>
      </w:r>
    </w:p>
    <w:p w14:paraId="39319473" w14:textId="77777777" w:rsidR="00F802AC" w:rsidRDefault="00F802AC" w:rsidP="00F802AC">
      <w:r>
        <w:fldChar w:fldCharType="begin"/>
      </w:r>
      <w:r>
        <w:instrText xml:space="preserve"> ASK  Descuento ""  \* MERGEFORMAT </w:instrText>
      </w:r>
      <w:r>
        <w:fldChar w:fldCharType="separate"/>
      </w:r>
      <w:bookmarkStart w:id="17" w:name="Descuento"/>
      <w:r w:rsidR="00075CD6">
        <w:t>0</w:t>
      </w:r>
      <w:bookmarkEnd w:id="17"/>
      <w:r>
        <w:fldChar w:fldCharType="end"/>
      </w:r>
    </w:p>
    <w:p w14:paraId="3E18CF34" w14:textId="77777777" w:rsidR="00D81A92" w:rsidRDefault="00D81A92" w:rsidP="00D81A92">
      <w:r>
        <w:fldChar w:fldCharType="begin"/>
      </w:r>
      <w:r>
        <w:instrText xml:space="preserve"> ASK  Inversion ""  \* MERGEFORMAT </w:instrText>
      </w:r>
      <w:r>
        <w:fldChar w:fldCharType="separate"/>
      </w:r>
      <w:bookmarkStart w:id="18" w:name="Inversion"/>
      <w:r>
        <w:t>999999999999999999</w:t>
      </w:r>
      <w:bookmarkEnd w:id="18"/>
      <w:r>
        <w:fldChar w:fldCharType="end"/>
      </w:r>
    </w:p>
    <w:p w14:paraId="58D1C60C" w14:textId="77777777" w:rsidR="00740D0E" w:rsidRDefault="00740D0E" w:rsidP="00740D0E">
      <w:r>
        <w:fldChar w:fldCharType="begin"/>
      </w:r>
      <w:r>
        <w:instrText xml:space="preserve"> ASK  PVC ""  \* MERGEFORMAT </w:instrText>
      </w:r>
      <w:r>
        <w:fldChar w:fldCharType="separate"/>
      </w:r>
      <w:bookmarkStart w:id="19" w:name="PVC"/>
      <w:r>
        <w:t>3.653,56 €</w:t>
      </w:r>
      <w:bookmarkEnd w:id="19"/>
      <w:r>
        <w:fldChar w:fldCharType="end"/>
      </w:r>
    </w:p>
    <w:p w14:paraId="02A79121" w14:textId="77777777" w:rsidR="00F802AC" w:rsidRDefault="00F802AC" w:rsidP="00614B51"/>
    <w:p w14:paraId="71775F80" w14:textId="77777777" w:rsidR="00F802AC" w:rsidRDefault="00F802AC" w:rsidP="00614B51"/>
    <w:p w14:paraId="0B979A68" w14:textId="77777777" w:rsidR="00F802AC" w:rsidRDefault="00F802AC" w:rsidP="00614B51"/>
    <w:p w14:paraId="520B375C" w14:textId="77777777" w:rsidR="00F802AC" w:rsidRDefault="00F802AC" w:rsidP="00614B51"/>
    <w:p w14:paraId="1357AB60" w14:textId="77777777" w:rsidR="00F802AC" w:rsidRDefault="00F802AC" w:rsidP="00614B51"/>
    <w:p w14:paraId="25564B62" w14:textId="77777777" w:rsidR="00F802AC" w:rsidRDefault="00F802AC" w:rsidP="00614B51"/>
    <w:p w14:paraId="7A96A958" w14:textId="77777777" w:rsidR="00F802AC" w:rsidRDefault="00F802AC" w:rsidP="00614B51"/>
    <w:p w14:paraId="00EB7E66" w14:textId="77777777" w:rsidR="00F802AC" w:rsidRDefault="00F802AC" w:rsidP="00614B51"/>
    <w:p w14:paraId="655CB20B" w14:textId="77777777" w:rsidR="00F802AC" w:rsidRDefault="00F802AC" w:rsidP="00614B51"/>
    <w:p w14:paraId="30274988" w14:textId="77777777" w:rsidR="00F802AC" w:rsidRDefault="00F802AC" w:rsidP="00614B51"/>
    <w:p w14:paraId="6E3CBD2C" w14:textId="77777777" w:rsidR="00443608" w:rsidRDefault="00AB209D" w:rsidP="00614B51">
      <w:r>
        <w:rPr>
          <w:noProof/>
        </w:rPr>
        <mc:AlternateContent>
          <mc:Choice Requires="wps">
            <w:drawing>
              <wp:anchor distT="45720" distB="45720" distL="114300" distR="114300" simplePos="0" relativeHeight="251657216" behindDoc="0" locked="0" layoutInCell="1" allowOverlap="1" wp14:anchorId="75E24DC3" wp14:editId="05CE32A5">
                <wp:simplePos x="0" y="0"/>
                <wp:positionH relativeFrom="margin">
                  <wp:align>left</wp:align>
                </wp:positionH>
                <wp:positionV relativeFrom="page">
                  <wp:posOffset>6498590</wp:posOffset>
                </wp:positionV>
                <wp:extent cx="5872480" cy="853440"/>
                <wp:effectExtent l="3810" t="0" r="635" b="0"/>
                <wp:wrapSquare wrapText="bothSides"/>
                <wp:docPr id="1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2480"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755305E" w14:textId="77777777" w:rsidR="00D47222" w:rsidRPr="00FE39D8" w:rsidRDefault="00D47222" w:rsidP="00D47222">
                            <w:pPr>
                              <w:spacing w:after="120" w:line="480" w:lineRule="exact"/>
                              <w:jc w:val="left"/>
                              <w:rPr>
                                <w:rFonts w:ascii="Telefonica Headline Light" w:hAnsi="Telefonica Headline Light"/>
                                <w:color w:val="003245"/>
                                <w:sz w:val="48"/>
                                <w:szCs w:val="48"/>
                                <w:highlight w:val="yellow"/>
                              </w:rPr>
                            </w:pPr>
                            <w:r w:rsidRPr="00FE39D8">
                              <w:rPr>
                                <w:rFonts w:ascii="Telefonica Headline Light" w:hAnsi="Telefonica Headline Light"/>
                                <w:color w:val="003245"/>
                                <w:sz w:val="48"/>
                                <w:szCs w:val="48"/>
                                <w:highlight w:val="yellow"/>
                              </w:rPr>
                              <w:t>NOMBRE DE LA OFERTA</w:t>
                            </w:r>
                          </w:p>
                          <w:p w14:paraId="5A2D4C21" w14:textId="77777777" w:rsidR="00D47222" w:rsidRPr="00FE39D8" w:rsidRDefault="00D47222" w:rsidP="00D47222">
                            <w:pPr>
                              <w:spacing w:after="120" w:line="480" w:lineRule="exact"/>
                              <w:jc w:val="left"/>
                              <w:rPr>
                                <w:rFonts w:ascii="Telefonica Headline Light" w:hAnsi="Telefonica Headline Light"/>
                                <w:color w:val="003245"/>
                                <w:sz w:val="32"/>
                                <w:szCs w:val="32"/>
                                <w:highlight w:val="yellow"/>
                              </w:rPr>
                            </w:pPr>
                            <w:r w:rsidRPr="00FE39D8">
                              <w:rPr>
                                <w:rFonts w:ascii="Telefonica Headline Light" w:hAnsi="Telefonica Headline Light"/>
                                <w:color w:val="003245"/>
                                <w:sz w:val="32"/>
                                <w:szCs w:val="32"/>
                                <w:highlight w:val="yellow"/>
                              </w:rPr>
                              <w:t>Fecha</w:t>
                            </w:r>
                          </w:p>
                          <w:p w14:paraId="16CE80DB" w14:textId="4AFABCA0" w:rsidR="00D47222" w:rsidRPr="00323A16" w:rsidRDefault="00D47222" w:rsidP="00D47222">
                            <w:pPr>
                              <w:spacing w:after="120" w:line="480" w:lineRule="exact"/>
                              <w:jc w:val="left"/>
                              <w:rPr>
                                <w:rFonts w:ascii="Telefonica Headline Light" w:hAnsi="Telefonica Headline Light"/>
                                <w:color w:val="003245"/>
                                <w:sz w:val="32"/>
                                <w:szCs w:val="32"/>
                              </w:rPr>
                            </w:pPr>
                            <w:r w:rsidRPr="000C42C8">
                              <w:rPr>
                                <w:rFonts w:ascii="Telefonica Headline Light" w:hAnsi="Telefonica Headline Light"/>
                                <w:color w:val="003245"/>
                                <w:sz w:val="32"/>
                                <w:szCs w:val="32"/>
                                <w:highlight w:val="yellow"/>
                              </w:rPr>
                              <w:t>Código</w:t>
                            </w:r>
                            <w:r w:rsidR="000C42C8" w:rsidRPr="000C42C8">
                              <w:rPr>
                                <w:rFonts w:ascii="Telefonica Headline Light" w:hAnsi="Telefonica Headline Light"/>
                                <w:color w:val="003245"/>
                                <w:sz w:val="32"/>
                                <w:szCs w:val="32"/>
                                <w:highlight w:val="yellow"/>
                              </w:rPr>
                              <w:t>/</w:t>
                            </w:r>
                            <w:r w:rsidR="000C42C8">
                              <w:rPr>
                                <w:rFonts w:ascii="Telefonica Headline Light" w:hAnsi="Telefonica Headline Light"/>
                                <w:color w:val="003245"/>
                                <w:sz w:val="32"/>
                                <w:szCs w:val="32"/>
                                <w:highlight w:val="yellow"/>
                              </w:rPr>
                              <w:t>O</w:t>
                            </w:r>
                            <w:r w:rsidR="000C42C8" w:rsidRPr="000C42C8">
                              <w:rPr>
                                <w:rFonts w:ascii="Telefonica Headline Light" w:hAnsi="Telefonica Headline Light"/>
                                <w:color w:val="003245"/>
                                <w:sz w:val="32"/>
                                <w:szCs w:val="32"/>
                                <w:highlight w:val="yellow"/>
                              </w:rPr>
                              <w:t>ferta</w:t>
                            </w:r>
                          </w:p>
                          <w:p w14:paraId="0B32167F" w14:textId="77777777" w:rsidR="00AD50BA" w:rsidRPr="00D47222" w:rsidRDefault="00AD50BA" w:rsidP="00053F8C">
                            <w:pPr>
                              <w:spacing w:after="120" w:line="480" w:lineRule="exact"/>
                              <w:jc w:val="left"/>
                              <w:rPr>
                                <w:rFonts w:ascii="Telefonica Headline Light" w:hAnsi="Telefonica Headline Light"/>
                                <w:color w:val="003245"/>
                                <w:sz w:val="48"/>
                                <w:szCs w:val="48"/>
                                <w:highlight w:val="yellow"/>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5E24DC3" id="_x0000_t202" coordsize="21600,21600" o:spt="202" path="m,l,21600r21600,l21600,xe">
                <v:stroke joinstyle="miter"/>
                <v:path gradientshapeok="t" o:connecttype="rect"/>
              </v:shapetype>
              <v:shape id="Text Box 17" o:spid="_x0000_s1026" type="#_x0000_t202" style="position:absolute;left:0;text-align:left;margin-left:0;margin-top:511.7pt;width:462.4pt;height:67.2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" filled="f" stroked="f" strokecolor="white">
                <v:textbox style="mso-fit-shape-to-text:t">
                  <w:txbxContent>
                    <w:p w14:paraId="3755305E" w14:textId="77777777" w:rsidR="00D47222" w:rsidRPr="00FE39D8" w:rsidRDefault="00D47222" w:rsidP="00D47222">
                      <w:pPr>
                        <w:spacing w:after="120" w:line="480" w:lineRule="exact"/>
                        <w:jc w:val="left"/>
                        <w:rPr>
                          <w:rFonts w:ascii="Telefonica Headline Light" w:hAnsi="Telefonica Headline Light"/>
                          <w:color w:val="003245"/>
                          <w:sz w:val="48"/>
                          <w:szCs w:val="48"/>
                          <w:highlight w:val="yellow"/>
                        </w:rPr>
                      </w:pPr>
                      <w:r w:rsidRPr="00FE39D8">
                        <w:rPr>
                          <w:rFonts w:ascii="Telefonica Headline Light" w:hAnsi="Telefonica Headline Light"/>
                          <w:color w:val="003245"/>
                          <w:sz w:val="48"/>
                          <w:szCs w:val="48"/>
                          <w:highlight w:val="yellow"/>
                        </w:rPr>
                        <w:t>NOMBRE DE LA OFERTA</w:t>
                      </w:r>
                    </w:p>
                    <w:p w14:paraId="5A2D4C21" w14:textId="77777777" w:rsidR="00D47222" w:rsidRPr="00FE39D8" w:rsidRDefault="00D47222" w:rsidP="00D47222">
                      <w:pPr>
                        <w:spacing w:after="120" w:line="480" w:lineRule="exact"/>
                        <w:jc w:val="left"/>
                        <w:rPr>
                          <w:rFonts w:ascii="Telefonica Headline Light" w:hAnsi="Telefonica Headline Light"/>
                          <w:color w:val="003245"/>
                          <w:sz w:val="32"/>
                          <w:szCs w:val="32"/>
                          <w:highlight w:val="yellow"/>
                        </w:rPr>
                      </w:pPr>
                      <w:r w:rsidRPr="00FE39D8">
                        <w:rPr>
                          <w:rFonts w:ascii="Telefonica Headline Light" w:hAnsi="Telefonica Headline Light"/>
                          <w:color w:val="003245"/>
                          <w:sz w:val="32"/>
                          <w:szCs w:val="32"/>
                          <w:highlight w:val="yellow"/>
                        </w:rPr>
                        <w:t>Fecha</w:t>
                      </w:r>
                    </w:p>
                    <w:p w14:paraId="16CE80DB" w14:textId="4AFABCA0" w:rsidR="00D47222" w:rsidRPr="00323A16" w:rsidRDefault="00D47222" w:rsidP="00D47222">
                      <w:pPr>
                        <w:spacing w:after="120" w:line="480" w:lineRule="exact"/>
                        <w:jc w:val="left"/>
                        <w:rPr>
                          <w:rFonts w:ascii="Telefonica Headline Light" w:hAnsi="Telefonica Headline Light"/>
                          <w:color w:val="003245"/>
                          <w:sz w:val="32"/>
                          <w:szCs w:val="32"/>
                        </w:rPr>
                      </w:pPr>
                      <w:r w:rsidRPr="000C42C8">
                        <w:rPr>
                          <w:rFonts w:ascii="Telefonica Headline Light" w:hAnsi="Telefonica Headline Light"/>
                          <w:color w:val="003245"/>
                          <w:sz w:val="32"/>
                          <w:szCs w:val="32"/>
                          <w:highlight w:val="yellow"/>
                        </w:rPr>
                        <w:t>Código</w:t>
                      </w:r>
                      <w:r w:rsidR="000C42C8" w:rsidRPr="000C42C8">
                        <w:rPr>
                          <w:rFonts w:ascii="Telefonica Headline Light" w:hAnsi="Telefonica Headline Light"/>
                          <w:color w:val="003245"/>
                          <w:sz w:val="32"/>
                          <w:szCs w:val="32"/>
                          <w:highlight w:val="yellow"/>
                        </w:rPr>
                        <w:t>/</w:t>
                      </w:r>
                      <w:r w:rsidR="000C42C8">
                        <w:rPr>
                          <w:rFonts w:ascii="Telefonica Headline Light" w:hAnsi="Telefonica Headline Light"/>
                          <w:color w:val="003245"/>
                          <w:sz w:val="32"/>
                          <w:szCs w:val="32"/>
                          <w:highlight w:val="yellow"/>
                        </w:rPr>
                        <w:t>O</w:t>
                      </w:r>
                      <w:r w:rsidR="000C42C8" w:rsidRPr="000C42C8">
                        <w:rPr>
                          <w:rFonts w:ascii="Telefonica Headline Light" w:hAnsi="Telefonica Headline Light"/>
                          <w:color w:val="003245"/>
                          <w:sz w:val="32"/>
                          <w:szCs w:val="32"/>
                          <w:highlight w:val="yellow"/>
                        </w:rPr>
                        <w:t>ferta</w:t>
                      </w:r>
                    </w:p>
                    <w:p w14:paraId="0B32167F" w14:textId="77777777" w:rsidR="00AD50BA" w:rsidRPr="00D47222" w:rsidRDefault="00AD50BA" w:rsidP="00053F8C">
                      <w:pPr>
                        <w:spacing w:after="120" w:line="480" w:lineRule="exact"/>
                        <w:jc w:val="left"/>
                        <w:rPr>
                          <w:rFonts w:ascii="Telefonica Headline Light" w:hAnsi="Telefonica Headline Light"/>
                          <w:color w:val="003245"/>
                          <w:sz w:val="48"/>
                          <w:szCs w:val="48"/>
                          <w:highlight w:val="yellow"/>
                        </w:rPr>
                      </w:pPr>
                    </w:p>
                  </w:txbxContent>
                </v:textbox>
                <w10:wrap type="square" anchorx="margin" anchory="page"/>
              </v:shape>
            </w:pict>
          </mc:Fallback>
        </mc:AlternateContent>
      </w:r>
      <w:r>
        <w:rPr>
          <w:noProof/>
        </w:rPr>
        <mc:AlternateContent>
          <mc:Choice Requires="wps">
            <w:drawing>
              <wp:anchor distT="45720" distB="45720" distL="114300" distR="114300" simplePos="0" relativeHeight="251656192" behindDoc="0" locked="0" layoutInCell="1" allowOverlap="1" wp14:anchorId="5279A0B5" wp14:editId="1F172582">
                <wp:simplePos x="0" y="0"/>
                <wp:positionH relativeFrom="margin">
                  <wp:align>left</wp:align>
                </wp:positionH>
                <wp:positionV relativeFrom="page">
                  <wp:posOffset>5238750</wp:posOffset>
                </wp:positionV>
                <wp:extent cx="2611755" cy="593090"/>
                <wp:effectExtent l="13335" t="9525" r="13335" b="698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755" cy="59309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A9F8677" w14:textId="76011E4F" w:rsidR="00AD50BA" w:rsidRPr="00855774" w:rsidRDefault="00571F6C" w:rsidP="00053F8C">
                            <w:pPr>
                              <w:rPr>
                                <w:rFonts w:ascii="Telefonica Headline Light" w:hAnsi="Telefonica Headline Light"/>
                                <w:color w:val="B2BEC3"/>
                                <w:sz w:val="62"/>
                                <w:szCs w:val="62"/>
                              </w:rPr>
                            </w:pPr>
                            <w:r>
                              <w:rPr>
                                <w:rFonts w:ascii="Telefonica Headline Light" w:hAnsi="Telefonica Headline Light"/>
                                <w:color w:val="B2BEC3"/>
                                <w:sz w:val="62"/>
                                <w:szCs w:val="62"/>
                              </w:rPr>
                              <w:t xml:space="preserve">Carta </w:t>
                            </w:r>
                            <w:r w:rsidR="00AD50BA" w:rsidRPr="00855774">
                              <w:rPr>
                                <w:rFonts w:ascii="Telefonica Headline Light" w:hAnsi="Telefonica Headline Light"/>
                                <w:color w:val="B2BEC3"/>
                                <w:sz w:val="62"/>
                                <w:szCs w:val="62"/>
                              </w:rPr>
                              <w:t>O</w:t>
                            </w:r>
                            <w:r w:rsidR="00AD50BA">
                              <w:rPr>
                                <w:rFonts w:ascii="Telefonica Headline Light" w:hAnsi="Telefonica Headline Light"/>
                                <w:color w:val="B2BEC3"/>
                                <w:sz w:val="62"/>
                                <w:szCs w:val="62"/>
                              </w:rPr>
                              <w:t>ferta</w:t>
                            </w:r>
                            <w:r w:rsidR="00AD50BA" w:rsidRPr="00855774">
                              <w:rPr>
                                <w:rFonts w:ascii="Telefonica Headline Light" w:hAnsi="Telefonica Headline Light"/>
                                <w:color w:val="B2BEC3"/>
                                <w:sz w:val="62"/>
                                <w:szCs w:val="62"/>
                              </w:rPr>
                              <w:t xml:space="preserve"> </w:t>
                            </w:r>
                            <w:r w:rsidR="00AD50BA">
                              <w:rPr>
                                <w:rFonts w:ascii="Telefonica Headline Light" w:hAnsi="Telefonica Headline Light"/>
                                <w:color w:val="B2BEC3"/>
                                <w:sz w:val="62"/>
                                <w:szCs w:val="62"/>
                              </w:rPr>
                              <w:t>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279A0B5" id="Cuadro de texto 2" o:spid="_x0000_s1027" type="#_x0000_t202" style="position:absolute;left:0;text-align:left;margin-left:0;margin-top:412.5pt;width:205.65pt;height:46.7pt;z-index:251656192;visibility:visible;mso-wrap-style:square;mso-width-percent:0;mso-height-percent:200;mso-wrap-distance-left:9pt;mso-wrap-distance-top:3.6pt;mso-wrap-distance-right:9pt;mso-wrap-distance-bottom:3.6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" filled="f" strokecolor="white">
                <v:textbox style="mso-fit-shape-to-text:t">
                  <w:txbxContent>
                    <w:p w14:paraId="5A9F8677" w14:textId="76011E4F" w:rsidR="00AD50BA" w:rsidRPr="00855774" w:rsidRDefault="00571F6C" w:rsidP="00053F8C">
                      <w:pPr>
                        <w:rPr>
                          <w:rFonts w:ascii="Telefonica Headline Light" w:hAnsi="Telefonica Headline Light"/>
                          <w:color w:val="B2BEC3"/>
                          <w:sz w:val="62"/>
                          <w:szCs w:val="62"/>
                        </w:rPr>
                      </w:pPr>
                      <w:r>
                        <w:rPr>
                          <w:rFonts w:ascii="Telefonica Headline Light" w:hAnsi="Telefonica Headline Light"/>
                          <w:color w:val="B2BEC3"/>
                          <w:sz w:val="62"/>
                          <w:szCs w:val="62"/>
                        </w:rPr>
                        <w:t xml:space="preserve">Carta </w:t>
                      </w:r>
                      <w:r w:rsidR="00AD50BA" w:rsidRPr="00855774">
                        <w:rPr>
                          <w:rFonts w:ascii="Telefonica Headline Light" w:hAnsi="Telefonica Headline Light"/>
                          <w:color w:val="B2BEC3"/>
                          <w:sz w:val="62"/>
                          <w:szCs w:val="62"/>
                        </w:rPr>
                        <w:t>O</w:t>
                      </w:r>
                      <w:r w:rsidR="00AD50BA">
                        <w:rPr>
                          <w:rFonts w:ascii="Telefonica Headline Light" w:hAnsi="Telefonica Headline Light"/>
                          <w:color w:val="B2BEC3"/>
                          <w:sz w:val="62"/>
                          <w:szCs w:val="62"/>
                        </w:rPr>
                        <w:t>ferta</w:t>
                      </w:r>
                      <w:r w:rsidR="00AD50BA" w:rsidRPr="00855774">
                        <w:rPr>
                          <w:rFonts w:ascii="Telefonica Headline Light" w:hAnsi="Telefonica Headline Light"/>
                          <w:color w:val="B2BEC3"/>
                          <w:sz w:val="62"/>
                          <w:szCs w:val="62"/>
                        </w:rPr>
                        <w:t xml:space="preserve"> </w:t>
                      </w:r>
                      <w:r w:rsidR="00AD50BA">
                        <w:rPr>
                          <w:rFonts w:ascii="Telefonica Headline Light" w:hAnsi="Telefonica Headline Light"/>
                          <w:color w:val="B2BEC3"/>
                          <w:sz w:val="62"/>
                          <w:szCs w:val="62"/>
                        </w:rPr>
                        <w:t>de</w:t>
                      </w:r>
                    </w:p>
                  </w:txbxContent>
                </v:textbox>
                <w10:wrap type="square" anchorx="margin" anchory="page"/>
              </v:shape>
            </w:pict>
          </mc:Fallback>
        </mc:AlternateContent>
      </w:r>
    </w:p>
    <w:p w14:paraId="2B3227DD" w14:textId="4E54997E" w:rsidR="00443608" w:rsidRDefault="00571F6C" w:rsidP="00614B51">
      <w:r>
        <w:rPr>
          <w:noProof/>
        </w:rPr>
        <mc:AlternateContent>
          <mc:Choice Requires="wps">
            <w:drawing>
              <wp:anchor distT="45720" distB="45720" distL="114300" distR="114300" simplePos="0" relativeHeight="251660288" behindDoc="1" locked="0" layoutInCell="1" allowOverlap="1" wp14:anchorId="5606B954" wp14:editId="2F2ACEEE">
                <wp:simplePos x="0" y="0"/>
                <wp:positionH relativeFrom="margin">
                  <wp:align>left</wp:align>
                </wp:positionH>
                <wp:positionV relativeFrom="page">
                  <wp:posOffset>5642743</wp:posOffset>
                </wp:positionV>
                <wp:extent cx="4531360" cy="980440"/>
                <wp:effectExtent l="0" t="0" r="0" b="0"/>
                <wp:wrapNone/>
                <wp:docPr id="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36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A350F05" w14:textId="77777777" w:rsidR="00AD50BA" w:rsidRPr="001653AF" w:rsidRDefault="009908CA" w:rsidP="00053F8C">
                            <w:pPr>
                              <w:rPr>
                                <w:rFonts w:ascii="Telefonica Headline Light" w:hAnsi="Telefonica Headline Light"/>
                                <w:color w:val="0066FF"/>
                                <w:sz w:val="112"/>
                                <w:szCs w:val="112"/>
                              </w:rPr>
                            </w:pPr>
                            <w:r w:rsidRPr="001653AF">
                              <w:rPr>
                                <w:rFonts w:ascii="Telefonica Headline Light" w:hAnsi="Telefonica Headline Light"/>
                                <w:color w:val="0066FF"/>
                                <w:sz w:val="112"/>
                                <w:szCs w:val="112"/>
                              </w:rPr>
                              <w:fldChar w:fldCharType="begin"/>
                            </w:r>
                            <w:r w:rsidRPr="001653AF">
                              <w:rPr>
                                <w:rFonts w:ascii="Telefonica Headline Light" w:hAnsi="Telefonica Headline Light"/>
                                <w:color w:val="0066FF"/>
                                <w:sz w:val="112"/>
                                <w:szCs w:val="112"/>
                              </w:rPr>
                              <w:instrText xml:space="preserve"> REF  MARCDOCTELEFONICA  \* MERGEFORMAT </w:instrText>
                            </w:r>
                            <w:r w:rsidRPr="001653AF">
                              <w:rPr>
                                <w:rFonts w:ascii="Telefonica Headline Light" w:hAnsi="Telefonica Headline Light"/>
                                <w:color w:val="0066FF"/>
                                <w:sz w:val="112"/>
                                <w:szCs w:val="112"/>
                              </w:rPr>
                              <w:fldChar w:fldCharType="separate"/>
                            </w:r>
                            <w:r w:rsidRPr="001653AF">
                              <w:rPr>
                                <w:rFonts w:ascii="Telefonica Headline Light" w:hAnsi="Telefonica Headline Light"/>
                                <w:color w:val="0066FF"/>
                                <w:sz w:val="112"/>
                                <w:szCs w:val="112"/>
                              </w:rPr>
                              <w:t>TELEFÓNICA</w:t>
                            </w:r>
                            <w:r w:rsidRPr="001653AF">
                              <w:rPr>
                                <w:rFonts w:ascii="Telefonica Headline Light" w:hAnsi="Telefonica Headline Light"/>
                                <w:color w:val="0066FF"/>
                                <w:sz w:val="112"/>
                                <w:szCs w:val="112"/>
                              </w:rPr>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606B954" id="Text Box 18" o:spid="_x0000_s1028" type="#_x0000_t202" style="position:absolute;left:0;text-align:left;margin-left:0;margin-top:444.3pt;width:356.8pt;height:77.2pt;z-index:-251656192;visibility:visible;mso-wrap-style:square;mso-width-percent:0;mso-height-percent:200;mso-wrap-distance-left:9pt;mso-wrap-distance-top:3.6pt;mso-wrap-distance-right:9pt;mso-wrap-distance-bottom:3.6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" filled="f" stroked="f" strokecolor="white">
                <v:textbox style="mso-fit-shape-to-text:t">
                  <w:txbxContent>
                    <w:p w14:paraId="6A350F05" w14:textId="77777777" w:rsidR="00AD50BA" w:rsidRPr="001653AF" w:rsidRDefault="009908CA" w:rsidP="00053F8C">
                      <w:pPr>
                        <w:rPr>
                          <w:rFonts w:ascii="Telefonica Headline Light" w:hAnsi="Telefonica Headline Light"/>
                          <w:color w:val="0066FF"/>
                          <w:sz w:val="112"/>
                          <w:szCs w:val="112"/>
                        </w:rPr>
                      </w:pPr>
                      <w:r w:rsidRPr="001653AF">
                        <w:rPr>
                          <w:rFonts w:ascii="Telefonica Headline Light" w:hAnsi="Telefonica Headline Light"/>
                          <w:color w:val="0066FF"/>
                          <w:sz w:val="112"/>
                          <w:szCs w:val="112"/>
                        </w:rPr>
                        <w:fldChar w:fldCharType="begin"/>
                      </w:r>
                      <w:r w:rsidRPr="001653AF">
                        <w:rPr>
                          <w:rFonts w:ascii="Telefonica Headline Light" w:hAnsi="Telefonica Headline Light"/>
                          <w:color w:val="0066FF"/>
                          <w:sz w:val="112"/>
                          <w:szCs w:val="112"/>
                        </w:rPr>
                        <w:instrText xml:space="preserve"> REF  MARCDOCTELEFONICA  \* MERGEFORMAT </w:instrText>
                      </w:r>
                      <w:r w:rsidRPr="001653AF">
                        <w:rPr>
                          <w:rFonts w:ascii="Telefonica Headline Light" w:hAnsi="Telefonica Headline Light"/>
                          <w:color w:val="0066FF"/>
                          <w:sz w:val="112"/>
                          <w:szCs w:val="112"/>
                        </w:rPr>
                        <w:fldChar w:fldCharType="separate"/>
                      </w:r>
                      <w:r w:rsidRPr="001653AF">
                        <w:rPr>
                          <w:rFonts w:ascii="Telefonica Headline Light" w:hAnsi="Telefonica Headline Light"/>
                          <w:color w:val="0066FF"/>
                          <w:sz w:val="112"/>
                          <w:szCs w:val="112"/>
                        </w:rPr>
                        <w:t>TELEFÓNICA</w:t>
                      </w:r>
                      <w:r w:rsidRPr="001653AF">
                        <w:rPr>
                          <w:rFonts w:ascii="Telefonica Headline Light" w:hAnsi="Telefonica Headline Light"/>
                          <w:color w:val="0066FF"/>
                          <w:sz w:val="112"/>
                          <w:szCs w:val="112"/>
                        </w:rPr>
                        <w:fldChar w:fldCharType="end"/>
                      </w:r>
                    </w:p>
                  </w:txbxContent>
                </v:textbox>
                <w10:wrap anchorx="margin" anchory="page"/>
              </v:shape>
            </w:pict>
          </mc:Fallback>
        </mc:AlternateContent>
      </w:r>
    </w:p>
    <w:p w14:paraId="3E300BE6" w14:textId="52268AE0" w:rsidR="00443608" w:rsidRDefault="00443608" w:rsidP="00614B51"/>
    <w:p w14:paraId="54453C63" w14:textId="77777777" w:rsidR="00443608" w:rsidRDefault="00867583" w:rsidP="00614B51">
      <w:r>
        <w:rPr>
          <w:noProof/>
        </w:rPr>
        <w:drawing>
          <wp:anchor distT="0" distB="0" distL="114300" distR="114300" simplePos="0" relativeHeight="251655168" behindDoc="1" locked="0" layoutInCell="0" allowOverlap="1" wp14:anchorId="424D4BCF" wp14:editId="2A621F77">
            <wp:simplePos x="0" y="0"/>
            <wp:positionH relativeFrom="page">
              <wp:posOffset>0</wp:posOffset>
            </wp:positionH>
            <wp:positionV relativeFrom="page">
              <wp:posOffset>6391113</wp:posOffset>
            </wp:positionV>
            <wp:extent cx="7559675" cy="4276725"/>
            <wp:effectExtent l="0" t="0" r="3175" b="9525"/>
            <wp:wrapNone/>
            <wp:docPr id="9" name="Imagen 2" descr="DOC-TRABAJO-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TRABAJO-PORTADA"/>
                    <pic:cNvPicPr>
                      <a:picLocks noChangeAspect="1" noChangeArrowheads="1"/>
                    </pic:cNvPicPr>
                  </pic:nvPicPr>
                  <pic:blipFill>
                    <a:blip r:embed="rId11">
                      <a:extLst>
                        <a:ext uri="{28A0092B-C50C-407E-A947-70E740481C1C}">
                          <a14:useLocalDpi xmlns:a14="http://schemas.microsoft.com/office/drawing/2010/main" val="0"/>
                        </a:ext>
                      </a:extLst>
                    </a:blip>
                    <a:srcRect t="59975"/>
                    <a:stretch>
                      <a:fillRect/>
                    </a:stretch>
                  </pic:blipFill>
                  <pic:spPr bwMode="auto">
                    <a:xfrm>
                      <a:off x="0" y="0"/>
                      <a:ext cx="7559675" cy="4276725"/>
                    </a:xfrm>
                    <a:prstGeom prst="rect">
                      <a:avLst/>
                    </a:prstGeom>
                    <a:noFill/>
                  </pic:spPr>
                </pic:pic>
              </a:graphicData>
            </a:graphic>
            <wp14:sizeRelH relativeFrom="page">
              <wp14:pctWidth>0</wp14:pctWidth>
            </wp14:sizeRelH>
            <wp14:sizeRelV relativeFrom="page">
              <wp14:pctHeight>0</wp14:pctHeight>
            </wp14:sizeRelV>
          </wp:anchor>
        </w:drawing>
      </w:r>
    </w:p>
    <w:p w14:paraId="7F2A86E4" w14:textId="77777777" w:rsidR="00443608" w:rsidRDefault="00443608" w:rsidP="00614B51"/>
    <w:p w14:paraId="1D85CC5F" w14:textId="77777777" w:rsidR="00AA3677" w:rsidRDefault="00AA3677">
      <w:pPr>
        <w:jc w:val="left"/>
      </w:pPr>
      <w:r>
        <w:br w:type="page"/>
      </w:r>
    </w:p>
    <w:p w14:paraId="30FE0F96" w14:textId="77777777" w:rsidR="00792389" w:rsidRDefault="00792389" w:rsidP="00792389">
      <w:pPr>
        <w:rPr>
          <w:b/>
          <w:sz w:val="36"/>
          <w:szCs w:val="36"/>
        </w:rPr>
      </w:pPr>
      <w:r w:rsidRPr="00A94372">
        <w:rPr>
          <w:b/>
          <w:sz w:val="36"/>
          <w:szCs w:val="36"/>
        </w:rPr>
        <w:lastRenderedPageBreak/>
        <w:t xml:space="preserve">Declaración de confidencialidad y </w:t>
      </w:r>
      <w:r>
        <w:rPr>
          <w:b/>
          <w:sz w:val="36"/>
          <w:szCs w:val="36"/>
        </w:rPr>
        <w:t>protección de datos</w:t>
      </w:r>
    </w:p>
    <w:p w14:paraId="1DA8B460" w14:textId="77777777" w:rsidR="00792389" w:rsidRPr="00A94372" w:rsidRDefault="00792389" w:rsidP="00792389"/>
    <w:p w14:paraId="6C1C9A45" w14:textId="77777777" w:rsidR="00792389" w:rsidRDefault="00792389" w:rsidP="00792389">
      <w:r>
        <w:t>La presente documentación es propiedad de Telefónica, tiene carácter confidencial y no podrá ser objeto de reproducción total o parcial, tratamiento informático ni transmisión de ninguna forma o por cualquier medio, ya sea electrónico, mecánico, por fotocopia, registro o cualquiera otro. Asimismo, tampoco podrá ser objeto de préstamo, alquiler o cualquier forma de cesión de uso sin el permiso previo y escrito de Telefónica., titular del Copyright. El incumplimiento de las limitaciones señaladas por cualquier persona que tenga acceso a la documentación será perseguido conforme a la ley.</w:t>
      </w:r>
    </w:p>
    <w:p w14:paraId="20572947" w14:textId="77777777" w:rsidR="00792389" w:rsidRDefault="00792389" w:rsidP="00792389"/>
    <w:p w14:paraId="4AD744F6" w14:textId="77777777" w:rsidR="00792389" w:rsidRDefault="00792389" w:rsidP="00792389">
      <w:r>
        <w:t>Cualquier dato, inclusive de carácter personal, entregado y/u obtenido por las partes como consecuencia de la provisión/recepción del Servicio, única y exclusivamente podrá ser utilizado o aplicado para dicho fin, no pudiendo ser entregados o cedidos a terceros bajo ningún título (salvo el tratamiento o acceso por aquellos terceros relacionados con la recepción/provisión del Servicio o aquellos casos en los que legalmente la parte viniera obligada, sirviendo en dicho caso esta cláusula como consentimiento expreso a tales efectos), ni siquiera a los meros efectos de su conservación. Las partes deberán adoptar las medidas de índole técnico y organizativas necesarias para garantizar la seguridad de los datos y evitar su alteración, pérdida tratamiento o acceso no autorizado, habida cuenta del estado de la tecnología, la naturaleza de los datos suministrados y los riesgos a que están expuestos, ya provengan de la acción humana o del medio físico o natural.</w:t>
      </w:r>
    </w:p>
    <w:p w14:paraId="3F7D65BD" w14:textId="77777777" w:rsidR="00792389" w:rsidRDefault="00792389" w:rsidP="00792389"/>
    <w:p w14:paraId="48B4CB5E" w14:textId="77777777" w:rsidR="00792389" w:rsidRDefault="00792389" w:rsidP="00792389">
      <w:r>
        <w:t xml:space="preserve">Los datos de contacto de los interlocutores proporcionados por el Cliente para la gestión de la presente solicitud de oferta comercial y/o relación contractual con Telefónica, así como para otras finalidades que nos permita o autorice en virtud de lo establecido en la Política de Datos de Empresa, cuyo contenido íntegro podrá consultar en la web www.movistar.es/privacidad. En este contexto, le rogamos que facilite esta información a los interlocutores cuyos datos se estén tratando por Telefónica. </w:t>
      </w:r>
    </w:p>
    <w:p w14:paraId="5AEAA878" w14:textId="77777777" w:rsidR="00792389" w:rsidRDefault="00792389" w:rsidP="00792389"/>
    <w:p w14:paraId="774DDCD5" w14:textId="77777777" w:rsidR="00D47222" w:rsidRDefault="00792389" w:rsidP="00614B51">
      <w:r>
        <w:t>En caso de que como consecuencia de la provisión del Servicio el proveedor de este accediera o implicara la realización de obligaciones o actuaciones que, según la normativa aplicable en materia de protección de datos, se consideren un encargo de tratamiento de datos de carácter personal, tales actuaciones nunca constituirán una cesión de datos por parte del Cliente a Telefónica, sino un tratamiento de datos personales por cuenta del Cliente que será el único responsable del tratamiento. En tal caso, las Partes formalizarán el correspondiente Anexo de encargo del tratamiento</w:t>
      </w:r>
    </w:p>
    <w:p w14:paraId="011DBE09" w14:textId="77777777" w:rsidR="00D47222" w:rsidRDefault="00D47222">
      <w:pPr>
        <w:jc w:val="left"/>
      </w:pPr>
      <w:r>
        <w:rPr>
          <w:noProof/>
        </w:rPr>
        <w:drawing>
          <wp:anchor distT="0" distB="0" distL="114300" distR="114300" simplePos="0" relativeHeight="251661312" behindDoc="1" locked="0" layoutInCell="1" allowOverlap="1" wp14:anchorId="115DD4DA" wp14:editId="57BB60A6">
            <wp:simplePos x="0" y="0"/>
            <wp:positionH relativeFrom="page">
              <wp:align>right</wp:align>
            </wp:positionH>
            <wp:positionV relativeFrom="paragraph">
              <wp:posOffset>762635</wp:posOffset>
            </wp:positionV>
            <wp:extent cx="7600950" cy="4514215"/>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00950" cy="4514215"/>
                    </a:xfrm>
                    <a:prstGeom prst="rect">
                      <a:avLst/>
                    </a:prstGeom>
                    <a:noFill/>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3360" behindDoc="0" locked="1" layoutInCell="1" allowOverlap="1" wp14:anchorId="4A7795A6" wp14:editId="68B4D6DF">
            <wp:simplePos x="0" y="0"/>
            <wp:positionH relativeFrom="margin">
              <wp:align>right</wp:align>
            </wp:positionH>
            <wp:positionV relativeFrom="page">
              <wp:posOffset>7169785</wp:posOffset>
            </wp:positionV>
            <wp:extent cx="1300480" cy="599440"/>
            <wp:effectExtent l="0" t="0" r="0" b="0"/>
            <wp:wrapNone/>
            <wp:docPr id="28" name="Imagen 28" descr="Sellos OTs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los OTs 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0480" cy="599440"/>
                    </a:xfrm>
                    <a:prstGeom prst="rect">
                      <a:avLst/>
                    </a:prstGeom>
                    <a:noFill/>
                  </pic:spPr>
                </pic:pic>
              </a:graphicData>
            </a:graphic>
            <wp14:sizeRelH relativeFrom="page">
              <wp14:pctWidth>0</wp14:pctWidth>
            </wp14:sizeRelH>
            <wp14:sizeRelV relativeFrom="page">
              <wp14:pctHeight>0</wp14:pctHeight>
            </wp14:sizeRelV>
          </wp:anchor>
        </w:drawing>
      </w:r>
    </w:p>
    <w:p w14:paraId="6D100D0C" w14:textId="77777777" w:rsidR="00D47222" w:rsidRDefault="00D47222" w:rsidP="00D47222">
      <w:pPr>
        <w:jc w:val="center"/>
        <w:rPr>
          <w:noProof/>
          <w:sz w:val="40"/>
          <w:szCs w:val="40"/>
        </w:rPr>
      </w:pPr>
    </w:p>
    <w:p w14:paraId="52E39CBD" w14:textId="0100E1CB" w:rsidR="00E03DB6" w:rsidRDefault="00E03DB6" w:rsidP="000C42C8">
      <w:pPr>
        <w:rPr>
          <w:sz w:val="22"/>
          <w:szCs w:val="22"/>
          <w:lang w:val="es-ES_tradnl"/>
        </w:rPr>
      </w:pPr>
    </w:p>
    <w:p w14:paraId="41E34A1F" w14:textId="77777777" w:rsidR="00E03DB6" w:rsidRDefault="00E03DB6" w:rsidP="00E03DB6">
      <w:pPr>
        <w:ind w:left="4956"/>
        <w:rPr>
          <w:rFonts w:ascii="Arial" w:hAnsi="Arial" w:cs="Arial"/>
          <w:b/>
        </w:rPr>
      </w:pPr>
      <w:r>
        <w:rPr>
          <w:rFonts w:ascii="Arial" w:hAnsi="Arial" w:cs="Arial"/>
          <w:b/>
        </w:rPr>
        <w:t>Empresa</w:t>
      </w:r>
    </w:p>
    <w:p w14:paraId="479F56FC" w14:textId="77777777" w:rsidR="00E03DB6" w:rsidRDefault="00E03DB6" w:rsidP="00E03DB6">
      <w:pPr>
        <w:ind w:left="4956"/>
        <w:rPr>
          <w:rFonts w:ascii="Arial" w:hAnsi="Arial" w:cs="Arial"/>
        </w:rPr>
      </w:pPr>
      <w:r>
        <w:rPr>
          <w:rFonts w:ascii="Arial" w:hAnsi="Arial" w:cs="Arial"/>
        </w:rPr>
        <w:t>Dirección</w:t>
      </w:r>
    </w:p>
    <w:p w14:paraId="46D8E593" w14:textId="77777777" w:rsidR="00E03DB6" w:rsidRDefault="00E03DB6" w:rsidP="00E03DB6">
      <w:pPr>
        <w:ind w:left="4956"/>
        <w:rPr>
          <w:rFonts w:ascii="Arial" w:hAnsi="Arial" w:cs="Arial"/>
        </w:rPr>
      </w:pPr>
      <w:r>
        <w:rPr>
          <w:rFonts w:ascii="Arial" w:hAnsi="Arial" w:cs="Arial"/>
        </w:rPr>
        <w:t>Código postal – Ciudad</w:t>
      </w:r>
    </w:p>
    <w:p w14:paraId="09EC250D" w14:textId="77777777" w:rsidR="00E03DB6" w:rsidRDefault="00E03DB6" w:rsidP="00E03DB6">
      <w:pPr>
        <w:ind w:left="4956"/>
        <w:rPr>
          <w:rFonts w:ascii="Arial" w:hAnsi="Arial" w:cs="Arial"/>
        </w:rPr>
      </w:pPr>
    </w:p>
    <w:p w14:paraId="0CFFB97E" w14:textId="77777777" w:rsidR="00E03DB6" w:rsidRDefault="00E03DB6" w:rsidP="00E03DB6">
      <w:pPr>
        <w:rPr>
          <w:b/>
          <w:sz w:val="22"/>
          <w:szCs w:val="22"/>
        </w:rPr>
      </w:pPr>
    </w:p>
    <w:p w14:paraId="0B78B4AC" w14:textId="77777777" w:rsidR="002A005D" w:rsidRDefault="002A005D" w:rsidP="00E03DB6">
      <w:pPr>
        <w:rPr>
          <w:b/>
          <w:sz w:val="22"/>
          <w:szCs w:val="22"/>
        </w:rPr>
      </w:pPr>
    </w:p>
    <w:p w14:paraId="552CD7D9" w14:textId="77777777" w:rsidR="00871B47" w:rsidRDefault="00871B47" w:rsidP="00E03DB6">
      <w:pPr>
        <w:rPr>
          <w:b/>
          <w:sz w:val="22"/>
          <w:szCs w:val="22"/>
        </w:rPr>
      </w:pPr>
    </w:p>
    <w:p w14:paraId="0116BBE2" w14:textId="0DDF9391" w:rsidR="00E03DB6" w:rsidRPr="000C42C8" w:rsidRDefault="00E03DB6" w:rsidP="00E03DB6">
      <w:pPr>
        <w:rPr>
          <w:b/>
          <w:sz w:val="22"/>
          <w:szCs w:val="22"/>
        </w:rPr>
      </w:pPr>
      <w:r w:rsidRPr="000C42C8">
        <w:rPr>
          <w:b/>
          <w:sz w:val="22"/>
          <w:szCs w:val="22"/>
        </w:rPr>
        <w:t>Madrid, a ___________ de ___________</w:t>
      </w:r>
    </w:p>
    <w:p w14:paraId="5AF2781C" w14:textId="77777777" w:rsidR="00E03DB6" w:rsidRDefault="00E03DB6" w:rsidP="00E03DB6"/>
    <w:p w14:paraId="638DE354" w14:textId="77777777" w:rsidR="000C42C8" w:rsidRDefault="000C42C8" w:rsidP="000C42C8">
      <w:pPr>
        <w:rPr>
          <w:b/>
          <w:sz w:val="22"/>
          <w:szCs w:val="22"/>
        </w:rPr>
      </w:pPr>
    </w:p>
    <w:p w14:paraId="5556FE22" w14:textId="77777777" w:rsidR="000C42C8" w:rsidRPr="0075102C" w:rsidRDefault="000C42C8" w:rsidP="000C42C8">
      <w:pPr>
        <w:rPr>
          <w:sz w:val="22"/>
          <w:szCs w:val="22"/>
        </w:rPr>
      </w:pPr>
      <w:r w:rsidRPr="0075102C">
        <w:rPr>
          <w:b/>
          <w:sz w:val="22"/>
          <w:szCs w:val="22"/>
        </w:rPr>
        <w:t>ASUNTO</w:t>
      </w:r>
      <w:r w:rsidRPr="0075102C">
        <w:rPr>
          <w:sz w:val="22"/>
          <w:szCs w:val="22"/>
        </w:rPr>
        <w:t xml:space="preserve">: </w:t>
      </w:r>
      <w:r>
        <w:rPr>
          <w:sz w:val="22"/>
          <w:szCs w:val="22"/>
        </w:rPr>
        <w:t xml:space="preserve"> </w:t>
      </w:r>
    </w:p>
    <w:p w14:paraId="0560386B" w14:textId="77777777" w:rsidR="000C42C8" w:rsidRPr="0075102C" w:rsidRDefault="000C42C8" w:rsidP="000C42C8">
      <w:pPr>
        <w:rPr>
          <w:sz w:val="22"/>
          <w:szCs w:val="22"/>
        </w:rPr>
      </w:pPr>
    </w:p>
    <w:p w14:paraId="57612115" w14:textId="77777777" w:rsidR="000C42C8" w:rsidRPr="0075102C" w:rsidRDefault="000C42C8" w:rsidP="000C42C8">
      <w:pPr>
        <w:rPr>
          <w:sz w:val="22"/>
          <w:szCs w:val="22"/>
        </w:rPr>
      </w:pPr>
      <w:r w:rsidRPr="0075102C">
        <w:rPr>
          <w:b/>
          <w:sz w:val="22"/>
          <w:szCs w:val="22"/>
        </w:rPr>
        <w:t>N/</w:t>
      </w:r>
      <w:proofErr w:type="spellStart"/>
      <w:r w:rsidRPr="0075102C">
        <w:rPr>
          <w:b/>
          <w:sz w:val="22"/>
          <w:szCs w:val="22"/>
        </w:rPr>
        <w:t>Refer</w:t>
      </w:r>
      <w:proofErr w:type="spellEnd"/>
      <w:r w:rsidRPr="0075102C">
        <w:rPr>
          <w:sz w:val="22"/>
          <w:szCs w:val="22"/>
        </w:rPr>
        <w:t xml:space="preserve">.: </w:t>
      </w:r>
      <w:r>
        <w:rPr>
          <w:sz w:val="22"/>
          <w:szCs w:val="22"/>
        </w:rPr>
        <w:t xml:space="preserve"> </w:t>
      </w:r>
    </w:p>
    <w:p w14:paraId="443F1605" w14:textId="77777777" w:rsidR="000C42C8" w:rsidRPr="0075102C" w:rsidRDefault="000C42C8" w:rsidP="000C42C8">
      <w:pPr>
        <w:pStyle w:val="epgrafe0"/>
        <w:rPr>
          <w:rFonts w:ascii="Telefonica Text" w:hAnsi="Telefonica Text"/>
          <w:sz w:val="22"/>
          <w:szCs w:val="22"/>
        </w:rPr>
      </w:pPr>
    </w:p>
    <w:p w14:paraId="433C8D2A" w14:textId="56F8447A" w:rsidR="000C42C8" w:rsidRDefault="000C42C8" w:rsidP="000C42C8">
      <w:pPr>
        <w:pStyle w:val="epgrafe0"/>
        <w:jc w:val="both"/>
        <w:rPr>
          <w:rFonts w:ascii="Telefonica Text" w:hAnsi="Telefonica Text"/>
          <w:sz w:val="22"/>
          <w:szCs w:val="22"/>
        </w:rPr>
      </w:pPr>
    </w:p>
    <w:p w14:paraId="0D67DD0E" w14:textId="77777777" w:rsidR="00C657C4" w:rsidRDefault="00C657C4" w:rsidP="000C42C8">
      <w:pPr>
        <w:pStyle w:val="epgrafe0"/>
        <w:jc w:val="both"/>
        <w:rPr>
          <w:rFonts w:ascii="Telefonica Text" w:hAnsi="Telefonica Text"/>
          <w:sz w:val="22"/>
          <w:szCs w:val="22"/>
        </w:rPr>
      </w:pPr>
    </w:p>
    <w:p w14:paraId="05006BD0" w14:textId="48DC9C76" w:rsidR="000C42C8" w:rsidRDefault="000C42C8" w:rsidP="000C42C8">
      <w:pPr>
        <w:pStyle w:val="epgrafe0"/>
        <w:jc w:val="both"/>
        <w:rPr>
          <w:rFonts w:ascii="Telefonica Text" w:hAnsi="Telefonica Text"/>
          <w:sz w:val="22"/>
          <w:szCs w:val="22"/>
        </w:rPr>
      </w:pPr>
    </w:p>
    <w:p w14:paraId="56DFC5EC" w14:textId="77777777" w:rsidR="00C657C4" w:rsidRPr="00C657C4" w:rsidRDefault="00C657C4" w:rsidP="00C657C4">
      <w:pPr>
        <w:pStyle w:val="epgrafe0"/>
        <w:jc w:val="both"/>
        <w:rPr>
          <w:rFonts w:ascii="Telefonica Text" w:hAnsi="Telefonica Text"/>
          <w:sz w:val="22"/>
          <w:szCs w:val="22"/>
        </w:rPr>
      </w:pPr>
      <w:r w:rsidRPr="00C657C4">
        <w:rPr>
          <w:rFonts w:ascii="Telefonica Text" w:hAnsi="Telefonica Text"/>
          <w:sz w:val="22"/>
          <w:szCs w:val="22"/>
        </w:rPr>
        <w:t>Muy Señores nuestros:</w:t>
      </w:r>
    </w:p>
    <w:p w14:paraId="61B8D3F6" w14:textId="77777777" w:rsidR="00C657C4" w:rsidRPr="00C657C4" w:rsidRDefault="00C657C4" w:rsidP="00C657C4">
      <w:pPr>
        <w:pStyle w:val="epgrafe0"/>
        <w:jc w:val="both"/>
        <w:rPr>
          <w:rFonts w:ascii="Telefonica Text" w:hAnsi="Telefonica Text"/>
          <w:sz w:val="22"/>
          <w:szCs w:val="22"/>
        </w:rPr>
      </w:pPr>
    </w:p>
    <w:p w14:paraId="0AA86D6C" w14:textId="19F8CDA4" w:rsidR="00C657C4" w:rsidRPr="00C657C4" w:rsidRDefault="00C657C4" w:rsidP="00C657C4">
      <w:pPr>
        <w:pStyle w:val="epgrafe0"/>
        <w:spacing w:before="120"/>
        <w:jc w:val="both"/>
        <w:rPr>
          <w:rFonts w:ascii="Telefonica Text" w:hAnsi="Telefonica Text"/>
          <w:sz w:val="22"/>
          <w:szCs w:val="22"/>
        </w:rPr>
      </w:pPr>
      <w:r w:rsidRPr="00C657C4">
        <w:rPr>
          <w:rFonts w:ascii="Telefonica Text" w:hAnsi="Telefonica Text"/>
          <w:sz w:val="22"/>
          <w:szCs w:val="22"/>
        </w:rPr>
        <w:t xml:space="preserve">Con objeto de satisfacer los requerimientos remitidos por </w:t>
      </w:r>
      <w:r w:rsidRPr="00C657C4">
        <w:rPr>
          <w:rFonts w:ascii="Telefonica Text" w:hAnsi="Telefonica Text"/>
          <w:sz w:val="22"/>
          <w:szCs w:val="22"/>
          <w:highlight w:val="yellow"/>
        </w:rPr>
        <w:t>NOMBRE DE LA EMPRESA</w:t>
      </w:r>
      <w:r w:rsidRPr="00C657C4">
        <w:rPr>
          <w:rFonts w:ascii="Telefonica Text" w:hAnsi="Telefonica Text"/>
          <w:sz w:val="22"/>
          <w:szCs w:val="22"/>
        </w:rPr>
        <w:t>, Telefónica</w:t>
      </w:r>
      <w:r w:rsidR="00BE316C">
        <w:rPr>
          <w:rFonts w:ascii="Telefonica Text" w:hAnsi="Telefonica Text"/>
          <w:sz w:val="22"/>
          <w:szCs w:val="22"/>
        </w:rPr>
        <w:t xml:space="preserve"> de España</w:t>
      </w:r>
      <w:r w:rsidR="007F33B7">
        <w:rPr>
          <w:rFonts w:ascii="Telefonica Text" w:hAnsi="Telefonica Text"/>
          <w:sz w:val="22"/>
          <w:szCs w:val="22"/>
        </w:rPr>
        <w:t xml:space="preserve"> S.A.U.</w:t>
      </w:r>
      <w:r w:rsidRPr="00C657C4">
        <w:rPr>
          <w:rFonts w:ascii="Telefonica Text" w:hAnsi="Telefonica Text"/>
          <w:sz w:val="22"/>
          <w:szCs w:val="22"/>
        </w:rPr>
        <w:t xml:space="preserve"> presenta esta propuesta cuyo objeto es ofrecer atención personalizada sobre el servicio de administración delegada que actualmente </w:t>
      </w:r>
      <w:r w:rsidRPr="00C657C4">
        <w:rPr>
          <w:rFonts w:ascii="Telefonica Text" w:hAnsi="Telefonica Text"/>
          <w:sz w:val="22"/>
          <w:szCs w:val="22"/>
          <w:highlight w:val="yellow"/>
        </w:rPr>
        <w:t>NOMBRE DE LA EMPRESA</w:t>
      </w:r>
      <w:r w:rsidRPr="00C657C4">
        <w:rPr>
          <w:rFonts w:ascii="Telefonica Text" w:hAnsi="Telefonica Text"/>
          <w:sz w:val="22"/>
          <w:szCs w:val="22"/>
        </w:rPr>
        <w:t>, tiene contratado.</w:t>
      </w:r>
    </w:p>
    <w:p w14:paraId="7A7A6EAB" w14:textId="77777777" w:rsidR="00C657C4" w:rsidRPr="00C657C4" w:rsidRDefault="00C657C4" w:rsidP="00C657C4">
      <w:pPr>
        <w:pStyle w:val="epgrafe0"/>
        <w:spacing w:before="120"/>
        <w:jc w:val="both"/>
        <w:rPr>
          <w:rFonts w:ascii="Telefonica Text" w:hAnsi="Telefonica Text"/>
          <w:sz w:val="22"/>
          <w:szCs w:val="22"/>
        </w:rPr>
      </w:pPr>
    </w:p>
    <w:p w14:paraId="45F49D4B" w14:textId="2AB5DF43" w:rsidR="00C657C4" w:rsidRPr="00C657C4" w:rsidRDefault="00C657C4" w:rsidP="00C657C4">
      <w:pPr>
        <w:pStyle w:val="epgrafe0"/>
        <w:spacing w:before="120"/>
        <w:jc w:val="both"/>
        <w:rPr>
          <w:rFonts w:ascii="Telefonica Text" w:hAnsi="Telefonica Text"/>
          <w:sz w:val="22"/>
          <w:szCs w:val="22"/>
        </w:rPr>
      </w:pPr>
      <w:r w:rsidRPr="00C657C4">
        <w:rPr>
          <w:rFonts w:ascii="Telefonica Text" w:hAnsi="Telefonica Text"/>
          <w:sz w:val="22"/>
          <w:szCs w:val="22"/>
        </w:rPr>
        <w:t>El servicio aquí ofertado</w:t>
      </w:r>
      <w:r>
        <w:rPr>
          <w:rFonts w:ascii="Telefonica Text" w:hAnsi="Telefonica Text"/>
          <w:sz w:val="22"/>
          <w:szCs w:val="22"/>
        </w:rPr>
        <w:t xml:space="preserve"> </w:t>
      </w:r>
      <w:r w:rsidRPr="00C657C4">
        <w:rPr>
          <w:rFonts w:ascii="Telefonica Text" w:hAnsi="Telefonica Text"/>
          <w:sz w:val="22"/>
          <w:szCs w:val="22"/>
        </w:rPr>
        <w:t xml:space="preserve">contempla una duración de </w:t>
      </w:r>
      <w:r w:rsidR="007F33B7" w:rsidRPr="007F33B7">
        <w:rPr>
          <w:rFonts w:ascii="Telefonica Text" w:hAnsi="Telefonica Text"/>
          <w:sz w:val="22"/>
          <w:szCs w:val="22"/>
          <w:highlight w:val="yellow"/>
        </w:rPr>
        <w:t>X</w:t>
      </w:r>
      <w:r w:rsidR="007F33B7">
        <w:rPr>
          <w:rFonts w:ascii="Telefonica Text" w:hAnsi="Telefonica Text"/>
          <w:sz w:val="22"/>
          <w:szCs w:val="22"/>
          <w:highlight w:val="yellow"/>
        </w:rPr>
        <w:t>X</w:t>
      </w:r>
      <w:r w:rsidR="007F33B7" w:rsidRPr="007F33B7">
        <w:rPr>
          <w:rFonts w:ascii="Telefonica Text" w:hAnsi="Telefonica Text"/>
          <w:sz w:val="22"/>
          <w:szCs w:val="22"/>
          <w:highlight w:val="yellow"/>
        </w:rPr>
        <w:t>X DIAS/MESES/AÑOS (lo que corresponda)</w:t>
      </w:r>
      <w:r w:rsidR="007F33B7">
        <w:rPr>
          <w:rFonts w:ascii="Telefonica Text" w:hAnsi="Telefonica Text"/>
          <w:sz w:val="22"/>
          <w:szCs w:val="22"/>
        </w:rPr>
        <w:t xml:space="preserve">, </w:t>
      </w:r>
      <w:r w:rsidRPr="00C657C4">
        <w:rPr>
          <w:rFonts w:ascii="Telefonica Text" w:hAnsi="Telefonica Text"/>
          <w:sz w:val="22"/>
          <w:szCs w:val="22"/>
        </w:rPr>
        <w:t>coincidiendo con la fecha de finalización del servicio de administración delegada sobre el que se ofrece la atención personalizada.</w:t>
      </w:r>
    </w:p>
    <w:p w14:paraId="544313CC" w14:textId="4D26C726" w:rsidR="00C657C4" w:rsidRPr="00C657C4" w:rsidRDefault="00C657C4" w:rsidP="00C657C4">
      <w:pPr>
        <w:pStyle w:val="epgrafe0"/>
        <w:spacing w:before="120"/>
        <w:jc w:val="both"/>
        <w:rPr>
          <w:rFonts w:ascii="Telefonica Text" w:hAnsi="Telefonica Text"/>
          <w:sz w:val="22"/>
          <w:szCs w:val="22"/>
        </w:rPr>
      </w:pPr>
    </w:p>
    <w:p w14:paraId="2C5B52E0" w14:textId="5F59FDBE" w:rsidR="00C657C4" w:rsidRPr="00C657C4" w:rsidRDefault="00C657C4" w:rsidP="00C657C4">
      <w:pPr>
        <w:pStyle w:val="epgrafe0"/>
        <w:spacing w:before="120"/>
        <w:jc w:val="both"/>
        <w:rPr>
          <w:rFonts w:ascii="Telefonica Text" w:hAnsi="Telefonica Text"/>
          <w:sz w:val="22"/>
          <w:szCs w:val="22"/>
        </w:rPr>
      </w:pPr>
      <w:r w:rsidRPr="00C657C4">
        <w:rPr>
          <w:rFonts w:ascii="Telefonica Text" w:hAnsi="Telefonica Text"/>
          <w:sz w:val="22"/>
          <w:szCs w:val="22"/>
        </w:rPr>
        <w:t>Cualquier otro concepto no indicado en los puntos anteriores, quedará fuera del alcance de la presente oferta y deberá ser valorado en otra oferta.</w:t>
      </w:r>
    </w:p>
    <w:p w14:paraId="7DE1B4BE" w14:textId="77777777" w:rsidR="00C657C4" w:rsidRPr="0075102C" w:rsidRDefault="00C657C4" w:rsidP="000C42C8">
      <w:pPr>
        <w:pStyle w:val="epgrafe0"/>
        <w:jc w:val="both"/>
        <w:rPr>
          <w:rFonts w:ascii="Telefonica Text" w:hAnsi="Telefonica Text"/>
          <w:sz w:val="22"/>
          <w:szCs w:val="22"/>
        </w:rPr>
      </w:pPr>
    </w:p>
    <w:p w14:paraId="0E93957F" w14:textId="77777777" w:rsidR="000C42C8" w:rsidRDefault="000C42C8" w:rsidP="000C42C8">
      <w:pPr>
        <w:pStyle w:val="epgrafe0"/>
        <w:jc w:val="both"/>
        <w:rPr>
          <w:rFonts w:ascii="Telefonica Text" w:hAnsi="Telefonica Text"/>
          <w:sz w:val="22"/>
          <w:szCs w:val="22"/>
        </w:rPr>
      </w:pPr>
    </w:p>
    <w:p w14:paraId="4EDAEF32" w14:textId="3CEA3F95" w:rsidR="000C42C8" w:rsidRDefault="000C42C8" w:rsidP="000C42C8">
      <w:pPr>
        <w:pStyle w:val="epgrafe0"/>
        <w:jc w:val="both"/>
        <w:rPr>
          <w:rFonts w:ascii="Telefonica Text" w:hAnsi="Telefonica Text"/>
          <w:sz w:val="22"/>
          <w:szCs w:val="22"/>
        </w:rPr>
      </w:pPr>
    </w:p>
    <w:p w14:paraId="5ABAF3AB" w14:textId="5122C2FC" w:rsidR="00C657C4" w:rsidRDefault="00C657C4" w:rsidP="000C42C8">
      <w:pPr>
        <w:pStyle w:val="epgrafe0"/>
        <w:jc w:val="both"/>
        <w:rPr>
          <w:rFonts w:ascii="Telefonica Text" w:hAnsi="Telefonica Text"/>
          <w:sz w:val="22"/>
          <w:szCs w:val="22"/>
        </w:rPr>
      </w:pPr>
    </w:p>
    <w:p w14:paraId="3D9F0B8C" w14:textId="198AD713" w:rsidR="00C657C4" w:rsidRDefault="00C657C4" w:rsidP="000C42C8">
      <w:pPr>
        <w:pStyle w:val="epgrafe0"/>
        <w:jc w:val="both"/>
        <w:rPr>
          <w:rFonts w:ascii="Telefonica Text" w:hAnsi="Telefonica Text"/>
          <w:sz w:val="22"/>
          <w:szCs w:val="22"/>
        </w:rPr>
      </w:pPr>
    </w:p>
    <w:p w14:paraId="7E69A5E0" w14:textId="77777777" w:rsidR="00C657C4" w:rsidRDefault="00C657C4" w:rsidP="000C42C8">
      <w:pPr>
        <w:pStyle w:val="epgrafe0"/>
        <w:jc w:val="both"/>
        <w:rPr>
          <w:rFonts w:ascii="Telefonica Text" w:hAnsi="Telefonica Text"/>
          <w:sz w:val="22"/>
          <w:szCs w:val="22"/>
        </w:rPr>
      </w:pPr>
    </w:p>
    <w:p w14:paraId="17E1A30E" w14:textId="549FFE5A" w:rsidR="00C657C4" w:rsidRDefault="00C657C4" w:rsidP="000C42C8">
      <w:pPr>
        <w:pStyle w:val="epgrafe0"/>
        <w:jc w:val="both"/>
        <w:rPr>
          <w:rFonts w:ascii="Telefonica Text" w:hAnsi="Telefonica Text"/>
          <w:sz w:val="22"/>
          <w:szCs w:val="22"/>
        </w:rPr>
      </w:pPr>
    </w:p>
    <w:p w14:paraId="3E135AD7" w14:textId="0486984A" w:rsidR="00CD3946" w:rsidRDefault="00CD3946" w:rsidP="00E03DB6">
      <w:pPr>
        <w:pStyle w:val="epgrafe0"/>
        <w:jc w:val="both"/>
        <w:rPr>
          <w:noProof/>
          <w:sz w:val="40"/>
          <w:szCs w:val="40"/>
        </w:rPr>
      </w:pPr>
    </w:p>
    <w:p w14:paraId="538568C4" w14:textId="2695EF8E" w:rsidR="00443608" w:rsidRDefault="00443608" w:rsidP="00D47222"/>
    <w:p w14:paraId="401106A9" w14:textId="74C7C0C2" w:rsidR="00D06F9D" w:rsidRPr="006D55DD" w:rsidRDefault="00671934" w:rsidP="008F7D61">
      <w:pPr>
        <w:pStyle w:val="Ttulo1"/>
      </w:pPr>
      <w:r>
        <w:lastRenderedPageBreak/>
        <w:t>DATOS ECONÓMICOS</w:t>
      </w:r>
    </w:p>
    <w:p w14:paraId="68396AF7" w14:textId="77777777" w:rsidR="002264FD" w:rsidRDefault="002264FD" w:rsidP="005C0423"/>
    <w:p w14:paraId="36BF5806" w14:textId="30BAEDEA" w:rsidR="00D47222" w:rsidRDefault="00E03DB6" w:rsidP="00D47222">
      <w:pPr>
        <w:pStyle w:val="Ttulo2"/>
      </w:pPr>
      <w:r>
        <w:t>VALORACIÓN ECONÓMICA</w:t>
      </w:r>
    </w:p>
    <w:p w14:paraId="3E74DB1A" w14:textId="49951061" w:rsidR="00E03DB6" w:rsidRDefault="00E03DB6" w:rsidP="00E03DB6">
      <w:r w:rsidRPr="00E03DB6">
        <w:t>A continuación, se muestra la valoración económica con el suministro detallado en el apartado anterior</w:t>
      </w:r>
    </w:p>
    <w:p w14:paraId="76A23CDA" w14:textId="414CCF70" w:rsidR="00E03DB6" w:rsidRDefault="00E03DB6" w:rsidP="00E03DB6">
      <w:r>
        <w:t>(incluir tabla o datos económicos).</w:t>
      </w:r>
    </w:p>
    <w:p w14:paraId="3ABEC711" w14:textId="77777777" w:rsidR="00E03DB6" w:rsidRDefault="00E03DB6" w:rsidP="00E03DB6"/>
    <w:tbl>
      <w:tblPr>
        <w:tblW w:w="9113" w:type="dxa"/>
        <w:jc w:val="center"/>
        <w:tblCellMar>
          <w:left w:w="70" w:type="dxa"/>
          <w:right w:w="70" w:type="dxa"/>
        </w:tblCellMar>
        <w:tblLook w:val="04A0" w:firstRow="1" w:lastRow="0" w:firstColumn="1" w:lastColumn="0" w:noHBand="0" w:noVBand="1"/>
      </w:tblPr>
      <w:tblGrid>
        <w:gridCol w:w="5382"/>
        <w:gridCol w:w="1843"/>
        <w:gridCol w:w="1888"/>
      </w:tblGrid>
      <w:tr w:rsidR="00571F6C" w:rsidRPr="00DB4882" w14:paraId="3D418DCC" w14:textId="77777777" w:rsidTr="00747E50">
        <w:trPr>
          <w:trHeight w:hRule="exact" w:val="340"/>
          <w:jc w:val="center"/>
        </w:trPr>
        <w:tc>
          <w:tcPr>
            <w:tcW w:w="9113" w:type="dxa"/>
            <w:gridSpan w:val="3"/>
            <w:tcBorders>
              <w:top w:val="single" w:sz="4" w:space="0" w:color="auto"/>
              <w:left w:val="single" w:sz="4" w:space="0" w:color="auto"/>
              <w:bottom w:val="single" w:sz="4" w:space="0" w:color="auto"/>
              <w:right w:val="single" w:sz="4" w:space="0" w:color="000000"/>
            </w:tcBorders>
            <w:shd w:val="clear" w:color="000000" w:fill="005F6E"/>
            <w:noWrap/>
            <w:vAlign w:val="center"/>
            <w:hideMark/>
          </w:tcPr>
          <w:p w14:paraId="00B1BA37" w14:textId="53ECE7CE" w:rsidR="00571F6C" w:rsidRPr="00DB4882" w:rsidRDefault="007F33B7" w:rsidP="00747E50">
            <w:pPr>
              <w:spacing w:before="40" w:after="40"/>
              <w:jc w:val="center"/>
              <w:rPr>
                <w:rFonts w:ascii="Telefonica Headline Light" w:hAnsi="Telefonica Headline Light" w:cs="Calibri"/>
                <w:bCs/>
                <w:color w:val="FFFFFF"/>
                <w:sz w:val="18"/>
              </w:rPr>
            </w:pPr>
            <w:r>
              <w:rPr>
                <w:rFonts w:ascii="Telefonica Headline Light" w:hAnsi="Telefonica Headline Light" w:cs="Calibri"/>
                <w:bCs/>
                <w:color w:val="FFFFFF"/>
                <w:sz w:val="18"/>
              </w:rPr>
              <w:t>VALORACIÓN ECONÓMICA</w:t>
            </w:r>
          </w:p>
        </w:tc>
      </w:tr>
      <w:tr w:rsidR="00571F6C" w:rsidRPr="00DB4882" w14:paraId="3DCE946F" w14:textId="77777777" w:rsidTr="00747E50">
        <w:trPr>
          <w:trHeight w:hRule="exact" w:val="340"/>
          <w:jc w:val="center"/>
        </w:trPr>
        <w:tc>
          <w:tcPr>
            <w:tcW w:w="5382" w:type="dxa"/>
            <w:tcBorders>
              <w:top w:val="single" w:sz="4" w:space="0" w:color="auto"/>
              <w:left w:val="single" w:sz="4" w:space="0" w:color="auto"/>
              <w:bottom w:val="single" w:sz="4" w:space="0" w:color="auto"/>
              <w:right w:val="single" w:sz="4" w:space="0" w:color="auto"/>
            </w:tcBorders>
            <w:shd w:val="clear" w:color="000000" w:fill="008596"/>
            <w:noWrap/>
            <w:vAlign w:val="center"/>
            <w:hideMark/>
          </w:tcPr>
          <w:p w14:paraId="16E99F55" w14:textId="77777777" w:rsidR="00571F6C" w:rsidRPr="00DB4882" w:rsidRDefault="00571F6C" w:rsidP="00747E50">
            <w:pPr>
              <w:spacing w:before="40" w:after="40"/>
              <w:jc w:val="center"/>
              <w:rPr>
                <w:rFonts w:cs="Calibri"/>
                <w:b/>
                <w:bCs/>
                <w:color w:val="FFFFFF"/>
                <w:sz w:val="18"/>
              </w:rPr>
            </w:pPr>
            <w:proofErr w:type="spellStart"/>
            <w:r w:rsidRPr="00DB4882">
              <w:rPr>
                <w:rFonts w:cs="Calibri"/>
                <w:b/>
                <w:bCs/>
                <w:color w:val="FFFFFF"/>
                <w:sz w:val="18"/>
              </w:rPr>
              <w:t>Part</w:t>
            </w:r>
            <w:proofErr w:type="spellEnd"/>
            <w:r w:rsidRPr="00DB4882">
              <w:rPr>
                <w:rFonts w:cs="Calibri"/>
                <w:b/>
                <w:bCs/>
                <w:color w:val="FFFFFF"/>
                <w:sz w:val="18"/>
              </w:rPr>
              <w:t xml:space="preserve"> </w:t>
            </w:r>
            <w:proofErr w:type="spellStart"/>
            <w:r w:rsidRPr="00DB4882">
              <w:rPr>
                <w:rFonts w:cs="Calibri"/>
                <w:b/>
                <w:bCs/>
                <w:color w:val="FFFFFF"/>
                <w:sz w:val="18"/>
              </w:rPr>
              <w:t>Number</w:t>
            </w:r>
            <w:proofErr w:type="spellEnd"/>
          </w:p>
          <w:p w14:paraId="1B92451D" w14:textId="77777777" w:rsidR="00571F6C" w:rsidRPr="00DB4882" w:rsidRDefault="00571F6C" w:rsidP="00747E50">
            <w:pPr>
              <w:spacing w:before="40" w:after="40"/>
              <w:jc w:val="center"/>
              <w:rPr>
                <w:rFonts w:cs="Calibri"/>
                <w:b/>
                <w:bCs/>
                <w:color w:val="FFFFFF"/>
                <w:sz w:val="18"/>
              </w:rPr>
            </w:pPr>
            <w:r w:rsidRPr="00DB4882">
              <w:rPr>
                <w:rFonts w:cs="Calibri"/>
                <w:b/>
                <w:bCs/>
                <w:color w:val="FFFFFF"/>
                <w:sz w:val="18"/>
              </w:rPr>
              <w:t>Descripción Producto</w:t>
            </w:r>
          </w:p>
        </w:tc>
        <w:tc>
          <w:tcPr>
            <w:tcW w:w="1843" w:type="dxa"/>
            <w:tcBorders>
              <w:top w:val="single" w:sz="4" w:space="0" w:color="auto"/>
              <w:left w:val="single" w:sz="4" w:space="0" w:color="auto"/>
              <w:bottom w:val="single" w:sz="4" w:space="0" w:color="auto"/>
              <w:right w:val="single" w:sz="4" w:space="0" w:color="auto"/>
            </w:tcBorders>
            <w:shd w:val="clear" w:color="000000" w:fill="008596"/>
            <w:noWrap/>
            <w:vAlign w:val="center"/>
            <w:hideMark/>
          </w:tcPr>
          <w:p w14:paraId="55723D14" w14:textId="77777777" w:rsidR="00571F6C" w:rsidRPr="00DB4882" w:rsidRDefault="00571F6C" w:rsidP="00747E50">
            <w:pPr>
              <w:spacing w:before="40" w:after="40"/>
              <w:jc w:val="center"/>
              <w:rPr>
                <w:rFonts w:cs="Calibri"/>
                <w:b/>
                <w:bCs/>
                <w:color w:val="FFFFFF"/>
                <w:sz w:val="18"/>
              </w:rPr>
            </w:pPr>
            <w:r>
              <w:rPr>
                <w:rFonts w:cs="Calibri"/>
                <w:b/>
                <w:bCs/>
                <w:color w:val="FFFFFF"/>
                <w:sz w:val="18"/>
              </w:rPr>
              <w:t>Importe Alta (€)</w:t>
            </w:r>
          </w:p>
        </w:tc>
        <w:tc>
          <w:tcPr>
            <w:tcW w:w="1888" w:type="dxa"/>
            <w:tcBorders>
              <w:top w:val="single" w:sz="4" w:space="0" w:color="auto"/>
              <w:left w:val="single" w:sz="4" w:space="0" w:color="auto"/>
              <w:bottom w:val="single" w:sz="4" w:space="0" w:color="auto"/>
              <w:right w:val="single" w:sz="4" w:space="0" w:color="auto"/>
            </w:tcBorders>
            <w:shd w:val="clear" w:color="000000" w:fill="008596"/>
            <w:noWrap/>
            <w:vAlign w:val="center"/>
          </w:tcPr>
          <w:p w14:paraId="1A9E166A" w14:textId="264F990D" w:rsidR="00571F6C" w:rsidRPr="00DB4882" w:rsidRDefault="00571F6C" w:rsidP="00747E50">
            <w:pPr>
              <w:spacing w:before="40" w:after="40"/>
              <w:jc w:val="center"/>
              <w:rPr>
                <w:rFonts w:cs="Calibri"/>
                <w:b/>
                <w:bCs/>
                <w:color w:val="FFFFFF"/>
                <w:sz w:val="18"/>
              </w:rPr>
            </w:pPr>
            <w:r w:rsidRPr="00DB4882">
              <w:rPr>
                <w:rFonts w:cs="Calibri"/>
                <w:b/>
                <w:bCs/>
                <w:color w:val="FFFFFF"/>
                <w:sz w:val="18"/>
              </w:rPr>
              <w:t>Importe (€)</w:t>
            </w:r>
          </w:p>
        </w:tc>
      </w:tr>
      <w:tr w:rsidR="00571F6C" w:rsidRPr="00DB4882" w14:paraId="0DF596BE" w14:textId="77777777" w:rsidTr="00747E50">
        <w:trPr>
          <w:trHeight w:hRule="exact" w:val="340"/>
          <w:jc w:val="center"/>
        </w:trPr>
        <w:tc>
          <w:tcPr>
            <w:tcW w:w="5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13B72" w14:textId="3E0CF237" w:rsidR="00571F6C" w:rsidRPr="00DB4882" w:rsidRDefault="002707D9" w:rsidP="00747E50">
            <w:pPr>
              <w:spacing w:before="40" w:after="40"/>
              <w:jc w:val="center"/>
              <w:rPr>
                <w:rFonts w:cs="Calibri"/>
                <w:color w:val="000000"/>
                <w:sz w:val="18"/>
                <w:lang w:val="en-US"/>
              </w:rPr>
            </w:pPr>
            <w:r w:rsidRPr="002707D9">
              <w:rPr>
                <w:rFonts w:cs="Calibri"/>
                <w:color w:val="000000"/>
                <w:sz w:val="18"/>
                <w:highlight w:val="yellow"/>
                <w:lang w:val="en-US"/>
              </w:rPr>
              <w:t>XXXXX</w:t>
            </w:r>
          </w:p>
          <w:p w14:paraId="4AF24514" w14:textId="77777777" w:rsidR="00571F6C" w:rsidRPr="00DB4882" w:rsidRDefault="00571F6C" w:rsidP="00747E50">
            <w:pPr>
              <w:spacing w:before="40" w:after="40"/>
              <w:jc w:val="center"/>
              <w:rPr>
                <w:rFonts w:cs="Calibri"/>
                <w:color w:val="000000"/>
                <w:sz w:val="18"/>
                <w:lang w:val="en-US"/>
              </w:rPr>
            </w:pPr>
            <w:r w:rsidRPr="00DB4882">
              <w:rPr>
                <w:rFonts w:cs="Calibri"/>
                <w:color w:val="000000"/>
                <w:sz w:val="18"/>
                <w:lang w:val="en-US"/>
              </w:rPr>
              <w:t>Essential Support for Forcepoint DLP Suite (IP Protection)</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0E0BD" w14:textId="77777777" w:rsidR="00571F6C" w:rsidRPr="002707D9" w:rsidRDefault="00571F6C" w:rsidP="00747E50">
            <w:pPr>
              <w:spacing w:before="40" w:after="40"/>
              <w:jc w:val="center"/>
              <w:rPr>
                <w:rFonts w:cs="Calibri"/>
                <w:color w:val="000000"/>
                <w:sz w:val="18"/>
                <w:highlight w:val="yellow"/>
                <w:lang w:val="en-US"/>
              </w:rPr>
            </w:pPr>
            <w:r w:rsidRPr="002707D9">
              <w:rPr>
                <w:rFonts w:cs="Calibri"/>
                <w:color w:val="000000"/>
                <w:sz w:val="18"/>
                <w:highlight w:val="yellow"/>
                <w:lang w:val="en-US"/>
              </w:rPr>
              <w:t>0,00 €</w:t>
            </w:r>
          </w:p>
        </w:tc>
        <w:tc>
          <w:tcPr>
            <w:tcW w:w="18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8FA5" w14:textId="2AFE627A" w:rsidR="00571F6C" w:rsidRPr="002707D9" w:rsidRDefault="00571F6C" w:rsidP="00747E50">
            <w:pPr>
              <w:spacing w:before="40" w:after="40"/>
              <w:jc w:val="center"/>
              <w:rPr>
                <w:rFonts w:cs="Calibri"/>
                <w:color w:val="000000"/>
                <w:sz w:val="18"/>
                <w:highlight w:val="yellow"/>
                <w:lang w:val="en-US"/>
              </w:rPr>
            </w:pPr>
            <w:r w:rsidRPr="002707D9">
              <w:rPr>
                <w:rFonts w:cs="Calibri"/>
                <w:color w:val="000000"/>
                <w:sz w:val="18"/>
                <w:highlight w:val="yellow"/>
                <w:lang w:val="en-US"/>
              </w:rPr>
              <w:t>0,00 €</w:t>
            </w:r>
          </w:p>
        </w:tc>
      </w:tr>
      <w:tr w:rsidR="00571F6C" w:rsidRPr="00DB4882" w14:paraId="47EB229E" w14:textId="77777777" w:rsidTr="00747E50">
        <w:trPr>
          <w:trHeight w:hRule="exact" w:val="340"/>
          <w:jc w:val="center"/>
        </w:trPr>
        <w:tc>
          <w:tcPr>
            <w:tcW w:w="9113" w:type="dxa"/>
            <w:gridSpan w:val="3"/>
            <w:tcBorders>
              <w:top w:val="single" w:sz="4" w:space="0" w:color="auto"/>
              <w:left w:val="single" w:sz="4" w:space="0" w:color="auto"/>
              <w:bottom w:val="single" w:sz="4" w:space="0" w:color="auto"/>
              <w:right w:val="single" w:sz="4" w:space="0" w:color="auto"/>
            </w:tcBorders>
            <w:shd w:val="clear" w:color="000000" w:fill="008596"/>
            <w:vAlign w:val="center"/>
          </w:tcPr>
          <w:p w14:paraId="21A4BCC9" w14:textId="77777777" w:rsidR="00571F6C" w:rsidRPr="00DB4882" w:rsidRDefault="00571F6C" w:rsidP="00747E50">
            <w:pPr>
              <w:jc w:val="center"/>
              <w:rPr>
                <w:rFonts w:cs="Calibri"/>
                <w:color w:val="FFFFFF"/>
                <w:sz w:val="18"/>
              </w:rPr>
            </w:pPr>
          </w:p>
        </w:tc>
      </w:tr>
      <w:tr w:rsidR="00571F6C" w:rsidRPr="00DB4882" w14:paraId="547B92AD" w14:textId="77777777" w:rsidTr="00747E50">
        <w:trPr>
          <w:trHeight w:hRule="exact" w:val="340"/>
          <w:jc w:val="center"/>
        </w:trPr>
        <w:tc>
          <w:tcPr>
            <w:tcW w:w="5382" w:type="dxa"/>
            <w:tcBorders>
              <w:top w:val="single" w:sz="4" w:space="0" w:color="auto"/>
              <w:left w:val="single" w:sz="4" w:space="0" w:color="auto"/>
              <w:bottom w:val="single" w:sz="4" w:space="0" w:color="auto"/>
              <w:right w:val="single" w:sz="4" w:space="0" w:color="000000"/>
            </w:tcBorders>
            <w:shd w:val="clear" w:color="000000" w:fill="005560"/>
            <w:vAlign w:val="center"/>
          </w:tcPr>
          <w:p w14:paraId="229BD8B3" w14:textId="77777777" w:rsidR="00571F6C" w:rsidRPr="00DB4882" w:rsidRDefault="00571F6C" w:rsidP="00747E50">
            <w:pPr>
              <w:jc w:val="center"/>
              <w:rPr>
                <w:rFonts w:cs="Calibri"/>
                <w:b/>
                <w:bCs/>
                <w:color w:val="FFFFFF"/>
                <w:sz w:val="18"/>
              </w:rPr>
            </w:pPr>
          </w:p>
        </w:tc>
        <w:tc>
          <w:tcPr>
            <w:tcW w:w="1843" w:type="dxa"/>
            <w:tcBorders>
              <w:top w:val="single" w:sz="4" w:space="0" w:color="auto"/>
              <w:left w:val="single" w:sz="4" w:space="0" w:color="auto"/>
              <w:bottom w:val="single" w:sz="4" w:space="0" w:color="auto"/>
              <w:right w:val="single" w:sz="4" w:space="0" w:color="000000"/>
            </w:tcBorders>
            <w:shd w:val="clear" w:color="000000" w:fill="005560"/>
            <w:noWrap/>
            <w:vAlign w:val="center"/>
            <w:hideMark/>
          </w:tcPr>
          <w:p w14:paraId="4FD50193" w14:textId="2FA25934" w:rsidR="00571F6C" w:rsidRPr="00DB4882" w:rsidRDefault="00571F6C" w:rsidP="00747E50">
            <w:pPr>
              <w:spacing w:before="40" w:after="40"/>
              <w:jc w:val="center"/>
              <w:rPr>
                <w:rFonts w:cs="Calibri"/>
                <w:b/>
                <w:bCs/>
                <w:color w:val="FFFFFF"/>
                <w:sz w:val="18"/>
              </w:rPr>
            </w:pPr>
            <w:r w:rsidRPr="00DB4882">
              <w:rPr>
                <w:rFonts w:cs="Calibri"/>
                <w:b/>
                <w:bCs/>
                <w:color w:val="FFFFFF"/>
                <w:sz w:val="18"/>
              </w:rPr>
              <w:t>TOTAL</w:t>
            </w:r>
            <w:r>
              <w:rPr>
                <w:rFonts w:cs="Calibri"/>
                <w:b/>
                <w:bCs/>
                <w:color w:val="FFFFFF"/>
                <w:sz w:val="18"/>
              </w:rPr>
              <w:t xml:space="preserve"> </w:t>
            </w:r>
            <w:r w:rsidR="002A005D">
              <w:rPr>
                <w:rFonts w:cs="Calibri"/>
                <w:b/>
                <w:bCs/>
                <w:color w:val="FFFFFF"/>
                <w:sz w:val="18"/>
              </w:rPr>
              <w:t xml:space="preserve"> </w:t>
            </w:r>
          </w:p>
        </w:tc>
        <w:tc>
          <w:tcPr>
            <w:tcW w:w="1888" w:type="dxa"/>
            <w:tcBorders>
              <w:top w:val="single" w:sz="4" w:space="0" w:color="auto"/>
              <w:left w:val="nil"/>
              <w:bottom w:val="single" w:sz="4" w:space="0" w:color="auto"/>
              <w:right w:val="single" w:sz="4" w:space="0" w:color="000000"/>
            </w:tcBorders>
            <w:shd w:val="clear" w:color="000000" w:fill="005560"/>
            <w:noWrap/>
            <w:vAlign w:val="center"/>
            <w:hideMark/>
          </w:tcPr>
          <w:p w14:paraId="39AA473C" w14:textId="2BB1C184" w:rsidR="00571F6C" w:rsidRPr="0019610A" w:rsidRDefault="00571F6C" w:rsidP="00747E50">
            <w:pPr>
              <w:spacing w:before="40" w:after="40"/>
              <w:jc w:val="center"/>
              <w:rPr>
                <w:rFonts w:cs="Calibri"/>
                <w:b/>
                <w:color w:val="FFFFFF" w:themeColor="background1"/>
                <w:sz w:val="18"/>
              </w:rPr>
            </w:pPr>
            <w:r>
              <w:rPr>
                <w:rFonts w:cs="Calibri"/>
                <w:b/>
                <w:color w:val="FFFFFF" w:themeColor="background1"/>
                <w:sz w:val="18"/>
              </w:rPr>
              <w:t>0 €</w:t>
            </w:r>
          </w:p>
        </w:tc>
      </w:tr>
    </w:tbl>
    <w:p w14:paraId="60507A0A" w14:textId="77777777" w:rsidR="00D47222" w:rsidRPr="008C33D0" w:rsidRDefault="00D47222" w:rsidP="00D47222">
      <w:pPr>
        <w:rPr>
          <w:lang w:val="es-ES_tradnl" w:eastAsia="en-US"/>
        </w:rPr>
      </w:pPr>
    </w:p>
    <w:p w14:paraId="00718772" w14:textId="67A57D89" w:rsidR="00E03DB6" w:rsidRDefault="00E03DB6" w:rsidP="00E03DB6">
      <w:pPr>
        <w:pStyle w:val="Ttulo2"/>
      </w:pPr>
      <w:r>
        <w:t>FACTURACIÓN PREVISTA</w:t>
      </w:r>
    </w:p>
    <w:p w14:paraId="5BE8F24B" w14:textId="77777777" w:rsidR="00E03DB6" w:rsidRDefault="00E03DB6" w:rsidP="00130C59">
      <w:pPr>
        <w:spacing w:before="120"/>
        <w:jc w:val="left"/>
        <w:rPr>
          <w:rFonts w:cs="Arial"/>
        </w:rPr>
      </w:pPr>
      <w:r w:rsidRPr="006B1631">
        <w:rPr>
          <w:rFonts w:cs="Arial"/>
        </w:rPr>
        <w:t xml:space="preserve">El </w:t>
      </w:r>
      <w:r w:rsidRPr="006B1631">
        <w:rPr>
          <w:rFonts w:cs="Arial"/>
          <w:bCs/>
        </w:rPr>
        <w:t>pago</w:t>
      </w:r>
      <w:r w:rsidRPr="006B1631">
        <w:rPr>
          <w:rFonts w:cs="Arial"/>
        </w:rPr>
        <w:t xml:space="preserve"> de la factura deberá realizarse como máximo en los 30 días de la fecha de emisión de </w:t>
      </w:r>
      <w:proofErr w:type="gramStart"/>
      <w:r w:rsidRPr="006B1631">
        <w:rPr>
          <w:rFonts w:cs="Arial"/>
        </w:rPr>
        <w:t>la misma</w:t>
      </w:r>
      <w:proofErr w:type="gramEnd"/>
      <w:r w:rsidRPr="006B1631">
        <w:rPr>
          <w:rFonts w:cs="Arial"/>
        </w:rPr>
        <w:t xml:space="preserve">. </w:t>
      </w:r>
    </w:p>
    <w:p w14:paraId="4262EA0E" w14:textId="41A1A87F" w:rsidR="00E03DB6" w:rsidRDefault="00E03DB6" w:rsidP="00130C59">
      <w:pPr>
        <w:spacing w:before="120"/>
        <w:jc w:val="left"/>
        <w:rPr>
          <w:rFonts w:cs="Arial"/>
        </w:rPr>
      </w:pPr>
      <w:r w:rsidRPr="006B1631">
        <w:rPr>
          <w:rFonts w:cs="Arial"/>
        </w:rPr>
        <w:t>La demora en el pago de la factura emitida devengará automáticamente el interés correspondiente.</w:t>
      </w:r>
    </w:p>
    <w:p w14:paraId="71C9E9AC" w14:textId="6A166E02" w:rsidR="002A005D" w:rsidRDefault="002A005D" w:rsidP="00130C59">
      <w:pPr>
        <w:spacing w:before="120"/>
        <w:jc w:val="left"/>
        <w:rPr>
          <w:rFonts w:cs="Arial"/>
        </w:rPr>
      </w:pPr>
    </w:p>
    <w:p w14:paraId="79872CBF" w14:textId="77777777" w:rsidR="002A005D" w:rsidRDefault="002A005D" w:rsidP="00130C59">
      <w:pPr>
        <w:spacing w:before="120"/>
        <w:jc w:val="left"/>
        <w:rPr>
          <w:rFonts w:cs="Arial"/>
        </w:rPr>
      </w:pPr>
    </w:p>
    <w:tbl>
      <w:tblPr>
        <w:tblW w:w="893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59"/>
        <w:gridCol w:w="2012"/>
        <w:gridCol w:w="2067"/>
      </w:tblGrid>
      <w:tr w:rsidR="002A005D" w:rsidRPr="00777642" w14:paraId="04DADC5B" w14:textId="77777777" w:rsidTr="00747E50">
        <w:trPr>
          <w:trHeight w:hRule="exact" w:val="284"/>
        </w:trPr>
        <w:tc>
          <w:tcPr>
            <w:tcW w:w="4859" w:type="dxa"/>
            <w:shd w:val="clear" w:color="auto" w:fill="C6D9F1"/>
          </w:tcPr>
          <w:p w14:paraId="7A029BE3" w14:textId="77777777" w:rsidR="002A005D" w:rsidRPr="00777642" w:rsidRDefault="002A005D" w:rsidP="00747E50">
            <w:pPr>
              <w:jc w:val="center"/>
              <w:rPr>
                <w:rFonts w:cs="Arial"/>
              </w:rPr>
            </w:pPr>
            <w:r w:rsidRPr="00777642">
              <w:rPr>
                <w:rFonts w:cs="Arial"/>
              </w:rPr>
              <w:t>CONCEPTO</w:t>
            </w:r>
          </w:p>
        </w:tc>
        <w:tc>
          <w:tcPr>
            <w:tcW w:w="2012" w:type="dxa"/>
            <w:shd w:val="clear" w:color="auto" w:fill="C6D9F1"/>
          </w:tcPr>
          <w:p w14:paraId="51234235" w14:textId="77777777" w:rsidR="002A005D" w:rsidRPr="00777642" w:rsidRDefault="002A005D" w:rsidP="00747E50">
            <w:pPr>
              <w:jc w:val="center"/>
              <w:rPr>
                <w:rFonts w:cs="Arial"/>
              </w:rPr>
            </w:pPr>
            <w:r w:rsidRPr="00777642">
              <w:rPr>
                <w:rFonts w:cs="Arial"/>
              </w:rPr>
              <w:t>FECHA</w:t>
            </w:r>
          </w:p>
        </w:tc>
        <w:tc>
          <w:tcPr>
            <w:tcW w:w="2067" w:type="dxa"/>
            <w:shd w:val="clear" w:color="auto" w:fill="C6D9F1"/>
          </w:tcPr>
          <w:p w14:paraId="50AFD713" w14:textId="77777777" w:rsidR="002A005D" w:rsidRPr="00777642" w:rsidRDefault="002A005D" w:rsidP="00747E50">
            <w:pPr>
              <w:jc w:val="center"/>
              <w:rPr>
                <w:rFonts w:cs="Arial"/>
              </w:rPr>
            </w:pPr>
            <w:r w:rsidRPr="00777642">
              <w:rPr>
                <w:rFonts w:cs="Arial"/>
              </w:rPr>
              <w:t>IMPORTE</w:t>
            </w:r>
          </w:p>
        </w:tc>
      </w:tr>
      <w:tr w:rsidR="002A005D" w:rsidRPr="001A2456" w14:paraId="1301C5C6" w14:textId="77777777" w:rsidTr="00747E50">
        <w:trPr>
          <w:trHeight w:hRule="exact" w:val="349"/>
        </w:trPr>
        <w:tc>
          <w:tcPr>
            <w:tcW w:w="4859" w:type="dxa"/>
          </w:tcPr>
          <w:p w14:paraId="5B444A7A" w14:textId="77777777" w:rsidR="002A005D" w:rsidRPr="00777642" w:rsidRDefault="002A005D" w:rsidP="00747E50">
            <w:pPr>
              <w:spacing w:before="40" w:after="40"/>
              <w:jc w:val="center"/>
              <w:rPr>
                <w:rFonts w:cs="Arial"/>
              </w:rPr>
            </w:pPr>
            <w:r w:rsidRPr="00777642">
              <w:rPr>
                <w:rFonts w:cs="Arial"/>
              </w:rPr>
              <w:t>Facturación del proyect</w:t>
            </w:r>
            <w:r>
              <w:rPr>
                <w:rFonts w:cs="Arial"/>
              </w:rPr>
              <w:t>o</w:t>
            </w:r>
          </w:p>
        </w:tc>
        <w:tc>
          <w:tcPr>
            <w:tcW w:w="2012" w:type="dxa"/>
          </w:tcPr>
          <w:p w14:paraId="65EA05BB" w14:textId="509F98BB" w:rsidR="002A005D" w:rsidRPr="002707D9" w:rsidRDefault="002707D9" w:rsidP="00747E50">
            <w:pPr>
              <w:spacing w:before="40" w:after="40"/>
              <w:jc w:val="center"/>
              <w:rPr>
                <w:rFonts w:cs="Arial"/>
              </w:rPr>
            </w:pPr>
            <w:r w:rsidRPr="002707D9">
              <w:rPr>
                <w:rFonts w:cs="Arial"/>
                <w:highlight w:val="yellow"/>
              </w:rPr>
              <w:t>XXX</w:t>
            </w:r>
          </w:p>
        </w:tc>
        <w:tc>
          <w:tcPr>
            <w:tcW w:w="2067" w:type="dxa"/>
          </w:tcPr>
          <w:p w14:paraId="5DEAC7D9" w14:textId="51C8CB45" w:rsidR="002A005D" w:rsidRPr="002707D9" w:rsidRDefault="002707D9" w:rsidP="00747E50">
            <w:pPr>
              <w:spacing w:before="40" w:after="40"/>
              <w:jc w:val="center"/>
              <w:rPr>
                <w:rFonts w:cs="Arial"/>
                <w:b/>
              </w:rPr>
            </w:pPr>
            <w:r w:rsidRPr="002707D9">
              <w:rPr>
                <w:rFonts w:cs="Arial"/>
                <w:b/>
                <w:highlight w:val="yellow"/>
              </w:rPr>
              <w:t>0</w:t>
            </w:r>
            <w:r w:rsidR="002A005D" w:rsidRPr="002707D9">
              <w:rPr>
                <w:rFonts w:cs="Arial"/>
                <w:b/>
                <w:highlight w:val="yellow"/>
              </w:rPr>
              <w:t xml:space="preserve"> €</w:t>
            </w:r>
          </w:p>
        </w:tc>
      </w:tr>
    </w:tbl>
    <w:p w14:paraId="46BDE089" w14:textId="77777777" w:rsidR="002A005D" w:rsidRDefault="002A005D" w:rsidP="00130C59">
      <w:pPr>
        <w:spacing w:before="120"/>
        <w:jc w:val="left"/>
        <w:rPr>
          <w:rFonts w:cs="Arial"/>
        </w:rPr>
      </w:pPr>
    </w:p>
    <w:p w14:paraId="314B4FE0" w14:textId="3BF8A275" w:rsidR="00130C59" w:rsidRPr="00130C59" w:rsidRDefault="00130C59" w:rsidP="00130C59">
      <w:pPr>
        <w:spacing w:before="120"/>
        <w:jc w:val="left"/>
        <w:rPr>
          <w:rFonts w:cs="Arial"/>
        </w:rPr>
      </w:pPr>
      <w:r w:rsidRPr="00130C59">
        <w:rPr>
          <w:rFonts w:cs="Arial"/>
        </w:rPr>
        <w:t>La facturación podrá realizarse bien por Telefónica</w:t>
      </w:r>
      <w:r w:rsidR="00BE316C">
        <w:rPr>
          <w:rFonts w:cs="Arial"/>
        </w:rPr>
        <w:t xml:space="preserve"> de España</w:t>
      </w:r>
      <w:r w:rsidRPr="00130C59">
        <w:rPr>
          <w:rFonts w:cs="Arial"/>
        </w:rPr>
        <w:t>, bien por cualquier empresa del Grupo Telefónica.</w:t>
      </w:r>
    </w:p>
    <w:p w14:paraId="4F37F8A9" w14:textId="77777777" w:rsidR="00130C59" w:rsidRDefault="00130C59" w:rsidP="005C0423"/>
    <w:p w14:paraId="3A41FD1D" w14:textId="4F95641B" w:rsidR="0058484D" w:rsidRPr="006D55DD" w:rsidRDefault="00130C59" w:rsidP="0058484D">
      <w:pPr>
        <w:pStyle w:val="Ttulo1"/>
      </w:pPr>
      <w:bookmarkStart w:id="20" w:name="_Toc449032088"/>
      <w:r>
        <w:lastRenderedPageBreak/>
        <w:t>CONDICIONES GENERALES</w:t>
      </w:r>
    </w:p>
    <w:p w14:paraId="5C848AAB" w14:textId="5A34B1BE" w:rsidR="007125FF" w:rsidRDefault="007125FF" w:rsidP="007125FF">
      <w:pPr>
        <w:rPr>
          <w:lang w:val="es-ES_tradnl" w:eastAsia="en-US"/>
        </w:rPr>
      </w:pPr>
      <w:bookmarkStart w:id="21" w:name="InicioValoracionEconomicaHAES"/>
      <w:bookmarkEnd w:id="20"/>
      <w:bookmarkEnd w:id="21"/>
    </w:p>
    <w:p w14:paraId="2FD998D6" w14:textId="7068D5CF" w:rsidR="00130C59" w:rsidRPr="006B1631" w:rsidRDefault="00130C59" w:rsidP="00130C59">
      <w:pPr>
        <w:rPr>
          <w:rFonts w:cs="Arial"/>
        </w:rPr>
      </w:pPr>
      <w:r w:rsidRPr="006B1631">
        <w:rPr>
          <w:rFonts w:cs="Arial"/>
        </w:rPr>
        <w:t xml:space="preserve">Al </w:t>
      </w:r>
      <w:r w:rsidRPr="006B1631">
        <w:rPr>
          <w:rFonts w:cs="Arial"/>
          <w:bCs/>
        </w:rPr>
        <w:t>formular</w:t>
      </w:r>
      <w:r w:rsidRPr="006B1631">
        <w:rPr>
          <w:rFonts w:cs="Arial"/>
        </w:rPr>
        <w:t xml:space="preserve"> el pedido o firmar la aceptación adjunta, el cliente acepta estas condiciones generales, mientras no conste expresamente y por escrito que </w:t>
      </w:r>
      <w:r w:rsidR="00BE316C">
        <w:rPr>
          <w:rFonts w:cs="Arial"/>
          <w:b/>
          <w:bCs/>
        </w:rPr>
        <w:t>Telefónica de España</w:t>
      </w:r>
      <w:r w:rsidRPr="006B1631">
        <w:rPr>
          <w:rFonts w:cs="Arial"/>
        </w:rPr>
        <w:t xml:space="preserve"> hubiere aceptado otras distintas incompatibles con las aquí fijadas.</w:t>
      </w:r>
    </w:p>
    <w:p w14:paraId="6F3A0422" w14:textId="77777777" w:rsidR="007F33B7" w:rsidRDefault="00130C59" w:rsidP="00130C59">
      <w:pPr>
        <w:spacing w:before="120"/>
        <w:rPr>
          <w:rFonts w:cs="Arial"/>
          <w:snapToGrid w:val="0"/>
          <w:color w:val="000000"/>
        </w:rPr>
      </w:pPr>
      <w:r w:rsidRPr="007F33B7">
        <w:rPr>
          <w:rFonts w:cs="Arial"/>
          <w:snapToGrid w:val="0"/>
          <w:color w:val="000000"/>
        </w:rPr>
        <w:t xml:space="preserve">La vigencia inicial de los servicios detallados en la presenta oferta será de </w:t>
      </w:r>
      <w:r w:rsidR="007F33B7" w:rsidRPr="007F33B7">
        <w:rPr>
          <w:highlight w:val="yellow"/>
        </w:rPr>
        <w:t>XXX DIAS/MESES/AÑOS (lo que corresponda)</w:t>
      </w:r>
      <w:r w:rsidRPr="007F33B7">
        <w:rPr>
          <w:rFonts w:cs="Arial"/>
          <w:snapToGrid w:val="0"/>
          <w:color w:val="000000"/>
        </w:rPr>
        <w:t xml:space="preserve"> salvo que se acuerde otro plazo.</w:t>
      </w:r>
      <w:r w:rsidR="007F33B7">
        <w:rPr>
          <w:rFonts w:cs="Arial"/>
          <w:snapToGrid w:val="0"/>
          <w:color w:val="000000"/>
        </w:rPr>
        <w:t xml:space="preserve"> </w:t>
      </w:r>
    </w:p>
    <w:p w14:paraId="2D286240" w14:textId="385FF9BE" w:rsidR="00FD0776" w:rsidRPr="006B1631" w:rsidRDefault="00FD0776" w:rsidP="00FD0776">
      <w:pPr>
        <w:spacing w:before="120"/>
        <w:rPr>
          <w:rFonts w:cs="Arial"/>
          <w:b/>
          <w:snapToGrid w:val="0"/>
          <w:color w:val="000000"/>
        </w:rPr>
      </w:pPr>
      <w:bookmarkStart w:id="22" w:name="_Hlk89342288"/>
      <w:r w:rsidRPr="006B1631">
        <w:rPr>
          <w:rFonts w:cs="Arial"/>
          <w:snapToGrid w:val="0"/>
          <w:color w:val="000000"/>
        </w:rPr>
        <w:t xml:space="preserve">El plazo para la aceptación por parte del Cliente de la presente oferta es </w:t>
      </w:r>
      <w:r w:rsidRPr="001A2456">
        <w:rPr>
          <w:rFonts w:cs="Arial"/>
          <w:snapToGrid w:val="0"/>
          <w:color w:val="000000"/>
        </w:rPr>
        <w:t>de</w:t>
      </w:r>
      <w:r w:rsidRPr="00565386">
        <w:rPr>
          <w:highlight w:val="yellow"/>
        </w:rPr>
        <w:t xml:space="preserve"> </w:t>
      </w:r>
      <w:bookmarkStart w:id="23" w:name="_Hlk89342326"/>
      <w:r w:rsidRPr="007F33B7">
        <w:rPr>
          <w:highlight w:val="yellow"/>
        </w:rPr>
        <w:t xml:space="preserve">XXX </w:t>
      </w:r>
      <w:proofErr w:type="gramStart"/>
      <w:r w:rsidRPr="007F33B7">
        <w:rPr>
          <w:highlight w:val="yellow"/>
        </w:rPr>
        <w:t>DIAS</w:t>
      </w:r>
      <w:bookmarkEnd w:id="23"/>
      <w:r>
        <w:rPr>
          <w:highlight w:val="yellow"/>
        </w:rPr>
        <w:t xml:space="preserve"> </w:t>
      </w:r>
      <w:r>
        <w:t xml:space="preserve"> </w:t>
      </w:r>
      <w:r w:rsidRPr="006B1631">
        <w:rPr>
          <w:rFonts w:cs="Arial"/>
          <w:snapToGrid w:val="0"/>
          <w:color w:val="000000"/>
        </w:rPr>
        <w:t>a</w:t>
      </w:r>
      <w:proofErr w:type="gramEnd"/>
      <w:r w:rsidRPr="006B1631">
        <w:rPr>
          <w:rFonts w:cs="Arial"/>
          <w:snapToGrid w:val="0"/>
          <w:color w:val="000000"/>
        </w:rPr>
        <w:t xml:space="preserve"> partir de la fecha indicada en la portada.</w:t>
      </w:r>
    </w:p>
    <w:bookmarkEnd w:id="22"/>
    <w:p w14:paraId="777B2449" w14:textId="77777777" w:rsidR="00253A41" w:rsidRDefault="00253A41" w:rsidP="00130C59">
      <w:pPr>
        <w:spacing w:before="120"/>
        <w:rPr>
          <w:rFonts w:cs="Arial"/>
          <w:snapToGrid w:val="0"/>
          <w:color w:val="000000"/>
        </w:rPr>
      </w:pPr>
    </w:p>
    <w:p w14:paraId="201A91B7" w14:textId="549C9ABB" w:rsidR="00130C59" w:rsidRPr="006B1631" w:rsidRDefault="00130C59" w:rsidP="00130C59">
      <w:pPr>
        <w:spacing w:before="120"/>
        <w:rPr>
          <w:rFonts w:cs="Arial"/>
        </w:rPr>
      </w:pPr>
      <w:r w:rsidRPr="006B1631">
        <w:rPr>
          <w:rFonts w:cs="Arial"/>
          <w:snapToGrid w:val="0"/>
          <w:color w:val="000000"/>
        </w:rPr>
        <w:t>En caso de aceptación del pedido</w:t>
      </w:r>
      <w:r w:rsidR="00253A41">
        <w:rPr>
          <w:rFonts w:cs="Arial"/>
          <w:snapToGrid w:val="0"/>
          <w:color w:val="000000"/>
        </w:rPr>
        <w:t>,</w:t>
      </w:r>
      <w:r w:rsidRPr="006B1631">
        <w:rPr>
          <w:rFonts w:cs="Arial"/>
          <w:snapToGrid w:val="0"/>
          <w:color w:val="000000"/>
        </w:rPr>
        <w:t xml:space="preserve"> es imprescindible un documento firmado y sellado por el cliente donde se identifique claramente el precio, la oferta, fecha de </w:t>
      </w:r>
      <w:proofErr w:type="gramStart"/>
      <w:r w:rsidRPr="006B1631">
        <w:rPr>
          <w:rFonts w:cs="Arial"/>
          <w:snapToGrid w:val="0"/>
          <w:color w:val="000000"/>
        </w:rPr>
        <w:t>la misma</w:t>
      </w:r>
      <w:proofErr w:type="gramEnd"/>
      <w:r w:rsidRPr="006B1631">
        <w:rPr>
          <w:rFonts w:cs="Arial"/>
          <w:snapToGrid w:val="0"/>
          <w:color w:val="000000"/>
        </w:rPr>
        <w:t xml:space="preserve"> y la dirección de facturación.</w:t>
      </w:r>
      <w:r w:rsidR="00253A41">
        <w:rPr>
          <w:rFonts w:cs="Arial"/>
          <w:snapToGrid w:val="0"/>
          <w:color w:val="000000"/>
        </w:rPr>
        <w:t xml:space="preserve"> (</w:t>
      </w:r>
      <w:r w:rsidR="00253A41" w:rsidRPr="00253A41">
        <w:rPr>
          <w:rFonts w:cs="Arial"/>
          <w:i/>
          <w:iCs/>
          <w:snapToGrid w:val="0"/>
          <w:color w:val="000000"/>
        </w:rPr>
        <w:t>VEASE ANEXO</w:t>
      </w:r>
      <w:r w:rsidR="00253A41">
        <w:rPr>
          <w:rFonts w:cs="Arial"/>
          <w:snapToGrid w:val="0"/>
          <w:color w:val="000000"/>
        </w:rPr>
        <w:t>)</w:t>
      </w:r>
    </w:p>
    <w:p w14:paraId="3654CE28" w14:textId="4A1D4187" w:rsidR="00130C59" w:rsidRPr="00130C59" w:rsidRDefault="00130C59" w:rsidP="00130C59">
      <w:pPr>
        <w:rPr>
          <w:b/>
          <w:i/>
          <w:iCs/>
        </w:rPr>
      </w:pPr>
      <w:r w:rsidRPr="00130C59">
        <w:rPr>
          <w:b/>
          <w:i/>
          <w:iCs/>
        </w:rPr>
        <w:t>Los precios indicados no incluyen I.V.A. u otros impuestos.</w:t>
      </w:r>
    </w:p>
    <w:p w14:paraId="5F67BA46" w14:textId="77777777" w:rsidR="00130C59" w:rsidRPr="002A04C1" w:rsidRDefault="00130C59" w:rsidP="00130C59">
      <w:pPr>
        <w:rPr>
          <w:b/>
        </w:rPr>
      </w:pPr>
    </w:p>
    <w:p w14:paraId="6E75A29B" w14:textId="13EFC009" w:rsidR="00130C59" w:rsidRPr="006B1631" w:rsidRDefault="00130C59" w:rsidP="00130C59">
      <w:pPr>
        <w:spacing w:before="120"/>
        <w:rPr>
          <w:rFonts w:cs="Arial"/>
        </w:rPr>
      </w:pPr>
      <w:r w:rsidRPr="006B1631">
        <w:rPr>
          <w:rFonts w:cs="Arial"/>
        </w:rPr>
        <w:t xml:space="preserve">En caso de que deban realizarse trabajos no previstos o que los trabajos efectuados no coincidan exactamente con los indicados, </w:t>
      </w:r>
      <w:r w:rsidR="00BE316C">
        <w:rPr>
          <w:rFonts w:cs="Arial"/>
          <w:b/>
          <w:bCs/>
        </w:rPr>
        <w:t>Telefónica de España</w:t>
      </w:r>
      <w:r w:rsidRPr="006B1631">
        <w:rPr>
          <w:rFonts w:cs="Arial"/>
        </w:rPr>
        <w:t xml:space="preserve"> se reserva el derecho de reestudiar el precio final</w:t>
      </w:r>
      <w:r>
        <w:rPr>
          <w:rFonts w:cs="Arial"/>
        </w:rPr>
        <w:t>,</w:t>
      </w:r>
      <w:r w:rsidRPr="006B1631">
        <w:rPr>
          <w:rFonts w:cs="Arial"/>
        </w:rPr>
        <w:t xml:space="preserve"> </w:t>
      </w:r>
      <w:proofErr w:type="gramStart"/>
      <w:r w:rsidRPr="006B1631">
        <w:rPr>
          <w:rFonts w:cs="Arial"/>
        </w:rPr>
        <w:t>de</w:t>
      </w:r>
      <w:r w:rsidR="007F33B7">
        <w:rPr>
          <w:rFonts w:cs="Arial"/>
        </w:rPr>
        <w:t xml:space="preserve"> </w:t>
      </w:r>
      <w:r w:rsidRPr="006B1631">
        <w:rPr>
          <w:rFonts w:cs="Arial"/>
        </w:rPr>
        <w:t>acuerdo a</w:t>
      </w:r>
      <w:proofErr w:type="gramEnd"/>
      <w:r w:rsidRPr="006B1631">
        <w:rPr>
          <w:rFonts w:cs="Arial"/>
        </w:rPr>
        <w:t xml:space="preserve"> las variaciones efectuadas.</w:t>
      </w:r>
    </w:p>
    <w:p w14:paraId="168F4EE8" w14:textId="77777777" w:rsidR="005C3107" w:rsidRDefault="005C3107" w:rsidP="00130C59">
      <w:pPr>
        <w:spacing w:before="120"/>
        <w:rPr>
          <w:rFonts w:cs="Arial"/>
          <w:b/>
          <w:bCs/>
        </w:rPr>
      </w:pPr>
    </w:p>
    <w:p w14:paraId="31EBF87D" w14:textId="61A1C855" w:rsidR="00130C59" w:rsidRPr="006B1631" w:rsidRDefault="00BE316C" w:rsidP="00130C59">
      <w:pPr>
        <w:spacing w:before="120"/>
        <w:rPr>
          <w:rFonts w:cs="Arial"/>
        </w:rPr>
      </w:pPr>
      <w:r>
        <w:rPr>
          <w:rFonts w:cs="Arial"/>
          <w:b/>
          <w:bCs/>
        </w:rPr>
        <w:t>Telefónica de España</w:t>
      </w:r>
      <w:r w:rsidR="00130C59" w:rsidRPr="006B1631">
        <w:rPr>
          <w:rFonts w:cs="Arial"/>
        </w:rPr>
        <w:t xml:space="preserve"> no se responsabiliza de los gastos adicionales producidos como consecuencia de errores o incidencias de diseño, de ingeniería o de coordinación con otros proveedores o de selección adecuada de un producto, cuando </w:t>
      </w:r>
      <w:r>
        <w:rPr>
          <w:rFonts w:cs="Arial"/>
          <w:b/>
          <w:bCs/>
        </w:rPr>
        <w:t>Telefónica de España</w:t>
      </w:r>
      <w:r w:rsidR="00130C59" w:rsidRPr="006B1631">
        <w:rPr>
          <w:rFonts w:cs="Arial"/>
        </w:rPr>
        <w:t xml:space="preserve"> no haya sido contratada para realizar dicho diseño, trabajos de ingeniería o de coordinación o selección. En este caso </w:t>
      </w:r>
      <w:r>
        <w:rPr>
          <w:rFonts w:cs="Arial"/>
          <w:b/>
          <w:bCs/>
        </w:rPr>
        <w:t>Telefónica de España</w:t>
      </w:r>
      <w:r w:rsidR="00130C59" w:rsidRPr="00130C59">
        <w:rPr>
          <w:rFonts w:cs="Arial"/>
          <w:b/>
          <w:bCs/>
        </w:rPr>
        <w:t xml:space="preserve"> </w:t>
      </w:r>
      <w:r w:rsidR="00130C59" w:rsidRPr="006B1631">
        <w:rPr>
          <w:rFonts w:cs="Arial"/>
        </w:rPr>
        <w:t>se reserva el derecho a facturar al cliente las intervenciones adicionales solicitadas para solucionar dichos errores o incidencias.</w:t>
      </w:r>
    </w:p>
    <w:p w14:paraId="44A8A7B4" w14:textId="4CAB9E55" w:rsidR="00130C59" w:rsidRPr="006B1631" w:rsidRDefault="00BE316C" w:rsidP="00130C59">
      <w:pPr>
        <w:spacing w:before="120"/>
        <w:rPr>
          <w:rFonts w:cs="Arial"/>
          <w:bCs/>
        </w:rPr>
      </w:pPr>
      <w:r>
        <w:rPr>
          <w:rFonts w:cs="Arial"/>
          <w:b/>
        </w:rPr>
        <w:t>Telefónica de España</w:t>
      </w:r>
      <w:r w:rsidR="00130C59" w:rsidRPr="006B1631">
        <w:rPr>
          <w:rFonts w:cs="Arial"/>
          <w:bCs/>
        </w:rPr>
        <w:t xml:space="preserve"> se reserva el dominio de las mercancías suministradas, en tanto no se le haya satisfecho íntegramente su importe; no obstante</w:t>
      </w:r>
      <w:r w:rsidR="00130C59">
        <w:rPr>
          <w:rFonts w:cs="Arial"/>
          <w:bCs/>
        </w:rPr>
        <w:t>,</w:t>
      </w:r>
      <w:r w:rsidR="00130C59" w:rsidRPr="006B1631">
        <w:rPr>
          <w:rFonts w:cs="Arial"/>
          <w:bCs/>
        </w:rPr>
        <w:t xml:space="preserve"> serán de cuenta y a cargo del cliente todos los riesgos que las mercancías pudieran sufrir, desde que se hallen a su disposición, o en su poder, así como la conservación de ellas en perfecto estado.</w:t>
      </w:r>
    </w:p>
    <w:p w14:paraId="15368B7F" w14:textId="060088D5" w:rsidR="00130C59" w:rsidRPr="006B1631" w:rsidRDefault="00130C59" w:rsidP="00130C59">
      <w:pPr>
        <w:spacing w:before="120"/>
        <w:rPr>
          <w:rFonts w:cs="Arial"/>
          <w:bCs/>
        </w:rPr>
      </w:pPr>
      <w:r w:rsidRPr="006B1631">
        <w:rPr>
          <w:rFonts w:cs="Arial"/>
          <w:bCs/>
        </w:rPr>
        <w:t xml:space="preserve">La responsabilidad de </w:t>
      </w:r>
      <w:r w:rsidR="00BE316C">
        <w:rPr>
          <w:rFonts w:cs="Arial"/>
          <w:b/>
        </w:rPr>
        <w:t>Telefónica de España</w:t>
      </w:r>
      <w:r w:rsidRPr="006B1631">
        <w:rPr>
          <w:rFonts w:cs="Arial"/>
          <w:bCs/>
        </w:rPr>
        <w:t xml:space="preserve"> en caso de incumplimiento o defectuoso cumplimiento de sus obligaciones no excederá del 5% del valor de los productos objeto del contrato, ni tratándose de servicios, del importe medio mensual facturado por los citados servicios. Queda excluido el lucro cesante.</w:t>
      </w:r>
    </w:p>
    <w:p w14:paraId="68923836" w14:textId="466D8958" w:rsidR="00130C59" w:rsidRPr="006B1631" w:rsidRDefault="00130C59" w:rsidP="00130C59">
      <w:pPr>
        <w:spacing w:before="120"/>
        <w:rPr>
          <w:rFonts w:cs="Arial"/>
          <w:bCs/>
        </w:rPr>
      </w:pPr>
      <w:r w:rsidRPr="006B1631">
        <w:rPr>
          <w:rFonts w:cs="Arial"/>
          <w:bCs/>
        </w:rPr>
        <w:t xml:space="preserve">Si el Cliente terminara el Servicio antes del plazo previsto o bien procediera a la baja de una parte sustancial del mismo sin causa, dará derecho a </w:t>
      </w:r>
      <w:r w:rsidR="00BE316C">
        <w:rPr>
          <w:rFonts w:cs="Arial"/>
          <w:b/>
        </w:rPr>
        <w:t>Telefónica de España</w:t>
      </w:r>
      <w:r w:rsidRPr="00130C59">
        <w:rPr>
          <w:rFonts w:cs="Arial"/>
          <w:b/>
        </w:rPr>
        <w:t xml:space="preserve"> </w:t>
      </w:r>
      <w:r w:rsidRPr="006B1631">
        <w:rPr>
          <w:rFonts w:cs="Arial"/>
          <w:bCs/>
        </w:rPr>
        <w:t xml:space="preserve">a exigir al Cliente, en su caso, el abono de una cantidad igual al importe invertido por </w:t>
      </w:r>
      <w:r w:rsidR="00BE316C">
        <w:rPr>
          <w:rFonts w:cs="Arial"/>
          <w:b/>
        </w:rPr>
        <w:t>Telefónica de España</w:t>
      </w:r>
      <w:r w:rsidRPr="006B1631">
        <w:rPr>
          <w:rFonts w:cs="Arial"/>
          <w:bCs/>
        </w:rPr>
        <w:t>, o comprometido con terceros, para la prestación de los servicios objeto de la presente oferta al Cliente, a excepción de la parte de la inversión que haya sido ya amortizada. Esta condición aplica también a renovaciones o extensiones a vencimientos de contratos ya existentes.</w:t>
      </w:r>
    </w:p>
    <w:p w14:paraId="4C836ED8" w14:textId="2E7D3B7B" w:rsidR="00130C59" w:rsidRPr="006B1631" w:rsidRDefault="00130C59" w:rsidP="00130C59">
      <w:pPr>
        <w:spacing w:before="120"/>
        <w:rPr>
          <w:rFonts w:cs="Arial"/>
          <w:bCs/>
        </w:rPr>
      </w:pPr>
      <w:r w:rsidRPr="006B1631">
        <w:rPr>
          <w:rFonts w:cs="Arial"/>
          <w:bCs/>
        </w:rPr>
        <w:t xml:space="preserve">Tal como se indica en la oferta procederemos a la renovación del servicio por el mismo periodo si ninguna de las partes comunica la rescisión </w:t>
      </w:r>
      <w:proofErr w:type="gramStart"/>
      <w:r w:rsidRPr="006B1631">
        <w:rPr>
          <w:rFonts w:cs="Arial"/>
          <w:bCs/>
        </w:rPr>
        <w:t>del mismo</w:t>
      </w:r>
      <w:proofErr w:type="gramEnd"/>
      <w:r w:rsidRPr="006B1631">
        <w:rPr>
          <w:rFonts w:cs="Arial"/>
          <w:bCs/>
        </w:rPr>
        <w:t xml:space="preserve"> antes de 15 días naturales antes de su vencimiento. El importe se verá incrementado por el IPC del año vencido, según los datos oficiales publicados por el INE, sin que les sea de aplicación la disminución </w:t>
      </w:r>
      <w:proofErr w:type="gramStart"/>
      <w:r w:rsidRPr="006B1631">
        <w:rPr>
          <w:rFonts w:cs="Arial"/>
          <w:bCs/>
        </w:rPr>
        <w:t>del mismo</w:t>
      </w:r>
      <w:proofErr w:type="gramEnd"/>
      <w:r w:rsidRPr="006B1631">
        <w:rPr>
          <w:rFonts w:cs="Arial"/>
          <w:bCs/>
        </w:rPr>
        <w:t>, en caso negativo.</w:t>
      </w:r>
    </w:p>
    <w:p w14:paraId="60B0022D" w14:textId="5235E45C" w:rsidR="00130C59" w:rsidRDefault="00130C59" w:rsidP="00253A41">
      <w:pPr>
        <w:spacing w:before="120"/>
        <w:rPr>
          <w:rFonts w:cs="Arial"/>
          <w:bCs/>
        </w:rPr>
      </w:pPr>
      <w:r w:rsidRPr="006B1631">
        <w:rPr>
          <w:rFonts w:cs="Arial"/>
          <w:bCs/>
        </w:rPr>
        <w:t>A la finalización del contrato, y si éste no se renueva, tendrán que acordarse las condiciones de salida tanto económicas como técnicas</w:t>
      </w:r>
      <w:r>
        <w:rPr>
          <w:rFonts w:cs="Arial"/>
          <w:bCs/>
        </w:rPr>
        <w:t>.</w:t>
      </w:r>
    </w:p>
    <w:p w14:paraId="63C8B1D6" w14:textId="77777777" w:rsidR="00DE7E29" w:rsidRPr="007125FF" w:rsidRDefault="00DE7E29" w:rsidP="00DE7E29">
      <w:pPr>
        <w:rPr>
          <w:lang w:val="es-ES_tradnl"/>
        </w:rPr>
      </w:pPr>
    </w:p>
    <w:p w14:paraId="34D156A0" w14:textId="61DC0331" w:rsidR="00253A41" w:rsidRPr="006D55DD" w:rsidRDefault="00253A41" w:rsidP="00253A41">
      <w:pPr>
        <w:pStyle w:val="Ttulo1"/>
        <w:numPr>
          <w:ilvl w:val="0"/>
          <w:numId w:val="0"/>
        </w:numPr>
      </w:pPr>
      <w:bookmarkStart w:id="24" w:name="TablasPPU"/>
      <w:bookmarkEnd w:id="24"/>
      <w:r>
        <w:lastRenderedPageBreak/>
        <w:t>ANEXO</w:t>
      </w:r>
    </w:p>
    <w:p w14:paraId="17907D62" w14:textId="100601E4" w:rsidR="002A005D" w:rsidRPr="006B1631" w:rsidRDefault="002A005D" w:rsidP="002A005D">
      <w:r w:rsidRPr="006B1631">
        <w:t xml:space="preserve">Muy Señores nuestros: </w:t>
      </w:r>
    </w:p>
    <w:p w14:paraId="1D26D359" w14:textId="77777777" w:rsidR="002A005D" w:rsidRPr="006B1631" w:rsidRDefault="002A005D" w:rsidP="002A005D"/>
    <w:p w14:paraId="7586C064" w14:textId="77777777" w:rsidR="002A005D" w:rsidRPr="006B1631" w:rsidRDefault="002A005D" w:rsidP="002A005D">
      <w:r w:rsidRPr="006B1631">
        <w:t xml:space="preserve">En relación con su oferta presentada a nuestra Empresa, cuyos datos les detallamos, les notificamos nuestra </w:t>
      </w:r>
      <w:r w:rsidRPr="006B1631">
        <w:rPr>
          <w:b/>
          <w:bCs/>
        </w:rPr>
        <w:t>ACEPTACIÓN</w:t>
      </w:r>
      <w:r w:rsidRPr="006B1631">
        <w:t>.</w:t>
      </w:r>
    </w:p>
    <w:p w14:paraId="4D8FABF9" w14:textId="77777777" w:rsidR="002A005D" w:rsidRPr="006B1631" w:rsidRDefault="002A005D" w:rsidP="002A005D"/>
    <w:tbl>
      <w:tblPr>
        <w:tblW w:w="8887" w:type="dxa"/>
        <w:tblInd w:w="70" w:type="dxa"/>
        <w:tblCellMar>
          <w:left w:w="70" w:type="dxa"/>
          <w:right w:w="70" w:type="dxa"/>
        </w:tblCellMar>
        <w:tblLook w:val="0000" w:firstRow="0" w:lastRow="0" w:firstColumn="0" w:lastColumn="0" w:noHBand="0" w:noVBand="0"/>
      </w:tblPr>
      <w:tblGrid>
        <w:gridCol w:w="1304"/>
        <w:gridCol w:w="2807"/>
        <w:gridCol w:w="992"/>
        <w:gridCol w:w="3784"/>
      </w:tblGrid>
      <w:tr w:rsidR="002A005D" w:rsidRPr="006B1631" w14:paraId="7894518F" w14:textId="77777777" w:rsidTr="00747E50">
        <w:trPr>
          <w:trHeight w:val="340"/>
        </w:trPr>
        <w:tc>
          <w:tcPr>
            <w:tcW w:w="8887" w:type="dxa"/>
            <w:gridSpan w:val="4"/>
            <w:tcBorders>
              <w:top w:val="single" w:sz="12" w:space="0" w:color="003245"/>
              <w:bottom w:val="double" w:sz="4" w:space="0" w:color="auto"/>
            </w:tcBorders>
            <w:shd w:val="clear" w:color="auto" w:fill="008597"/>
            <w:vAlign w:val="center"/>
          </w:tcPr>
          <w:p w14:paraId="1BC53BD0" w14:textId="77777777" w:rsidR="002A005D" w:rsidRPr="006B1631" w:rsidRDefault="002A005D" w:rsidP="00747E50">
            <w:pPr>
              <w:jc w:val="center"/>
              <w:rPr>
                <w:rFonts w:ascii="Telefonica Headline Light" w:hAnsi="Telefonica Headline Light" w:cs="Arial"/>
                <w:b/>
                <w:bCs/>
                <w:color w:val="FFFFFF"/>
              </w:rPr>
            </w:pPr>
            <w:r w:rsidRPr="006B1631">
              <w:rPr>
                <w:rFonts w:ascii="Telefonica Headline Light" w:hAnsi="Telefonica Headline Light" w:cs="Arial"/>
                <w:b/>
                <w:bCs/>
                <w:color w:val="FFFFFF"/>
              </w:rPr>
              <w:t>DATOS DE LA OFERTA</w:t>
            </w:r>
          </w:p>
        </w:tc>
      </w:tr>
      <w:tr w:rsidR="002A005D" w:rsidRPr="00463A32" w14:paraId="734E2B45" w14:textId="77777777" w:rsidTr="00747E50">
        <w:trPr>
          <w:trHeight w:val="340"/>
        </w:trPr>
        <w:tc>
          <w:tcPr>
            <w:tcW w:w="1304" w:type="dxa"/>
            <w:tcBorders>
              <w:top w:val="double" w:sz="4" w:space="0" w:color="auto"/>
              <w:bottom w:val="single" w:sz="4" w:space="0" w:color="003245"/>
            </w:tcBorders>
            <w:shd w:val="clear" w:color="auto" w:fill="auto"/>
            <w:vAlign w:val="center"/>
          </w:tcPr>
          <w:p w14:paraId="6D09C139" w14:textId="77777777" w:rsidR="002A005D" w:rsidRPr="006B1631" w:rsidRDefault="002A005D" w:rsidP="00747E50">
            <w:pPr>
              <w:rPr>
                <w:rFonts w:ascii="Telefonica Headline Light" w:hAnsi="Telefonica Headline Light" w:cs="Arial"/>
                <w:b/>
                <w:bCs/>
              </w:rPr>
            </w:pPr>
            <w:r w:rsidRPr="006B1631">
              <w:rPr>
                <w:rFonts w:ascii="Telefonica Headline Light" w:hAnsi="Telefonica Headline Light" w:cs="Arial"/>
                <w:b/>
                <w:bCs/>
              </w:rPr>
              <w:t>Servicio</w:t>
            </w:r>
          </w:p>
        </w:tc>
        <w:tc>
          <w:tcPr>
            <w:tcW w:w="7583" w:type="dxa"/>
            <w:gridSpan w:val="3"/>
            <w:tcBorders>
              <w:top w:val="double" w:sz="4" w:space="0" w:color="auto"/>
              <w:bottom w:val="single" w:sz="4" w:space="0" w:color="003245"/>
            </w:tcBorders>
            <w:vAlign w:val="center"/>
          </w:tcPr>
          <w:p w14:paraId="2A46A5AA" w14:textId="46A6B8B5" w:rsidR="002A005D" w:rsidRPr="00671934" w:rsidRDefault="00671934" w:rsidP="00747E50">
            <w:pPr>
              <w:rPr>
                <w:rFonts w:cs="Arial"/>
                <w:highlight w:val="yellow"/>
                <w:lang w:val="en-GB"/>
              </w:rPr>
            </w:pPr>
            <w:proofErr w:type="spellStart"/>
            <w:r>
              <w:rPr>
                <w:rFonts w:cs="Arial"/>
                <w:highlight w:val="yellow"/>
                <w:lang w:val="en-GB"/>
              </w:rPr>
              <w:t>Nombre</w:t>
            </w:r>
            <w:proofErr w:type="spellEnd"/>
            <w:r>
              <w:rPr>
                <w:rFonts w:cs="Arial"/>
                <w:highlight w:val="yellow"/>
                <w:lang w:val="en-GB"/>
              </w:rPr>
              <w:t xml:space="preserve"> del </w:t>
            </w:r>
            <w:proofErr w:type="spellStart"/>
            <w:r>
              <w:rPr>
                <w:rFonts w:cs="Arial"/>
                <w:highlight w:val="yellow"/>
                <w:lang w:val="en-GB"/>
              </w:rPr>
              <w:t>servicio</w:t>
            </w:r>
            <w:proofErr w:type="spellEnd"/>
          </w:p>
        </w:tc>
      </w:tr>
      <w:tr w:rsidR="00671934" w:rsidRPr="006B1631" w14:paraId="792B7C45" w14:textId="77777777" w:rsidTr="00747E50">
        <w:trPr>
          <w:trHeight w:val="340"/>
        </w:trPr>
        <w:tc>
          <w:tcPr>
            <w:tcW w:w="1304" w:type="dxa"/>
            <w:tcBorders>
              <w:top w:val="single" w:sz="4" w:space="0" w:color="003245"/>
              <w:bottom w:val="single" w:sz="4" w:space="0" w:color="003245"/>
            </w:tcBorders>
            <w:shd w:val="clear" w:color="auto" w:fill="auto"/>
            <w:vAlign w:val="center"/>
          </w:tcPr>
          <w:p w14:paraId="18DEDEF8" w14:textId="77777777" w:rsidR="00671934" w:rsidRPr="006B1631" w:rsidRDefault="00671934" w:rsidP="00671934">
            <w:pPr>
              <w:rPr>
                <w:rFonts w:ascii="Telefonica Headline Light" w:hAnsi="Telefonica Headline Light" w:cs="Arial"/>
                <w:b/>
                <w:bCs/>
              </w:rPr>
            </w:pPr>
            <w:r w:rsidRPr="006B1631">
              <w:rPr>
                <w:rFonts w:ascii="Telefonica Headline Light" w:hAnsi="Telefonica Headline Light" w:cs="Arial"/>
                <w:b/>
                <w:bCs/>
              </w:rPr>
              <w:t>Código</w:t>
            </w:r>
          </w:p>
        </w:tc>
        <w:tc>
          <w:tcPr>
            <w:tcW w:w="2807" w:type="dxa"/>
            <w:tcBorders>
              <w:top w:val="single" w:sz="4" w:space="0" w:color="003245"/>
              <w:bottom w:val="single" w:sz="4" w:space="0" w:color="003245"/>
            </w:tcBorders>
            <w:vAlign w:val="center"/>
          </w:tcPr>
          <w:p w14:paraId="391C8EF6" w14:textId="5719B0C8" w:rsidR="00671934" w:rsidRPr="006B1631" w:rsidRDefault="00671934" w:rsidP="00671934">
            <w:pPr>
              <w:rPr>
                <w:rFonts w:cs="Arial"/>
                <w:highlight w:val="yellow"/>
              </w:rPr>
            </w:pPr>
            <w:r>
              <w:rPr>
                <w:rFonts w:cs="Arial"/>
                <w:highlight w:val="yellow"/>
                <w:lang w:val="en-GB"/>
              </w:rPr>
              <w:t xml:space="preserve">Código de la </w:t>
            </w:r>
            <w:proofErr w:type="spellStart"/>
            <w:r>
              <w:rPr>
                <w:rFonts w:cs="Arial"/>
                <w:highlight w:val="yellow"/>
                <w:lang w:val="en-GB"/>
              </w:rPr>
              <w:t>oferta</w:t>
            </w:r>
            <w:proofErr w:type="spellEnd"/>
          </w:p>
        </w:tc>
        <w:tc>
          <w:tcPr>
            <w:tcW w:w="992" w:type="dxa"/>
            <w:tcBorders>
              <w:top w:val="single" w:sz="4" w:space="0" w:color="003245"/>
              <w:bottom w:val="single" w:sz="4" w:space="0" w:color="003245"/>
            </w:tcBorders>
            <w:vAlign w:val="center"/>
          </w:tcPr>
          <w:p w14:paraId="17A5360E" w14:textId="77777777" w:rsidR="00671934" w:rsidRPr="006B1631" w:rsidRDefault="00671934" w:rsidP="00671934">
            <w:pPr>
              <w:rPr>
                <w:rFonts w:cs="Arial"/>
                <w:b/>
                <w:highlight w:val="yellow"/>
              </w:rPr>
            </w:pPr>
          </w:p>
        </w:tc>
        <w:tc>
          <w:tcPr>
            <w:tcW w:w="3784" w:type="dxa"/>
            <w:tcBorders>
              <w:top w:val="single" w:sz="4" w:space="0" w:color="003245"/>
              <w:left w:val="nil"/>
              <w:bottom w:val="single" w:sz="4" w:space="0" w:color="003245"/>
            </w:tcBorders>
            <w:vAlign w:val="center"/>
          </w:tcPr>
          <w:p w14:paraId="381783E3" w14:textId="77777777" w:rsidR="00671934" w:rsidRPr="006B1631" w:rsidRDefault="00671934" w:rsidP="00671934">
            <w:pPr>
              <w:rPr>
                <w:rFonts w:cs="Arial"/>
                <w:b/>
                <w:highlight w:val="yellow"/>
              </w:rPr>
            </w:pPr>
          </w:p>
        </w:tc>
      </w:tr>
      <w:tr w:rsidR="00671934" w:rsidRPr="006B1631" w14:paraId="31B178DA" w14:textId="77777777" w:rsidTr="00747E50">
        <w:trPr>
          <w:trHeight w:val="340"/>
        </w:trPr>
        <w:tc>
          <w:tcPr>
            <w:tcW w:w="1304" w:type="dxa"/>
            <w:tcBorders>
              <w:top w:val="single" w:sz="4" w:space="0" w:color="003245"/>
              <w:bottom w:val="single" w:sz="4" w:space="0" w:color="003245"/>
            </w:tcBorders>
            <w:shd w:val="clear" w:color="auto" w:fill="auto"/>
            <w:vAlign w:val="center"/>
          </w:tcPr>
          <w:p w14:paraId="144B56FC" w14:textId="77777777" w:rsidR="00671934" w:rsidRPr="006B1631" w:rsidRDefault="00671934" w:rsidP="00671934">
            <w:pPr>
              <w:rPr>
                <w:rFonts w:ascii="Telefonica Headline Light" w:hAnsi="Telefonica Headline Light" w:cs="Arial"/>
                <w:b/>
                <w:bCs/>
              </w:rPr>
            </w:pPr>
            <w:r w:rsidRPr="006B1631">
              <w:rPr>
                <w:rFonts w:ascii="Telefonica Headline Light" w:hAnsi="Telefonica Headline Light" w:cs="Arial"/>
                <w:b/>
                <w:bCs/>
              </w:rPr>
              <w:t>Fecha</w:t>
            </w:r>
          </w:p>
        </w:tc>
        <w:tc>
          <w:tcPr>
            <w:tcW w:w="7583" w:type="dxa"/>
            <w:gridSpan w:val="3"/>
            <w:tcBorders>
              <w:top w:val="single" w:sz="4" w:space="0" w:color="003245"/>
              <w:bottom w:val="single" w:sz="4" w:space="0" w:color="003245"/>
            </w:tcBorders>
            <w:vAlign w:val="center"/>
          </w:tcPr>
          <w:p w14:paraId="2954B506" w14:textId="637267ED" w:rsidR="00671934" w:rsidRPr="00671934" w:rsidRDefault="00671934" w:rsidP="00671934">
            <w:pPr>
              <w:rPr>
                <w:rFonts w:cs="Arial"/>
                <w:highlight w:val="yellow"/>
                <w:lang w:val="en-GB"/>
              </w:rPr>
            </w:pPr>
            <w:proofErr w:type="spellStart"/>
            <w:r w:rsidRPr="00671934">
              <w:rPr>
                <w:rFonts w:cs="Arial"/>
                <w:highlight w:val="yellow"/>
                <w:lang w:val="en-GB"/>
              </w:rPr>
              <w:t>Fecha</w:t>
            </w:r>
            <w:proofErr w:type="spellEnd"/>
            <w:r w:rsidRPr="00671934">
              <w:rPr>
                <w:rFonts w:cs="Arial"/>
                <w:highlight w:val="yellow"/>
                <w:lang w:val="en-GB"/>
              </w:rPr>
              <w:t xml:space="preserve"> </w:t>
            </w:r>
          </w:p>
        </w:tc>
      </w:tr>
      <w:tr w:rsidR="00671934" w:rsidRPr="006B1631" w14:paraId="27118299" w14:textId="77777777" w:rsidTr="00747E50">
        <w:trPr>
          <w:trHeight w:val="330"/>
        </w:trPr>
        <w:tc>
          <w:tcPr>
            <w:tcW w:w="1304" w:type="dxa"/>
            <w:tcBorders>
              <w:top w:val="single" w:sz="4" w:space="0" w:color="003245"/>
              <w:bottom w:val="single" w:sz="4" w:space="0" w:color="003245"/>
            </w:tcBorders>
            <w:shd w:val="clear" w:color="auto" w:fill="auto"/>
            <w:vAlign w:val="center"/>
          </w:tcPr>
          <w:p w14:paraId="00761C97" w14:textId="77777777" w:rsidR="00671934" w:rsidRPr="00DE3AAE" w:rsidRDefault="00671934" w:rsidP="00671934">
            <w:pPr>
              <w:rPr>
                <w:rFonts w:ascii="Telefonica Headline Light" w:hAnsi="Telefonica Headline Light" w:cs="Arial"/>
                <w:b/>
                <w:bCs/>
              </w:rPr>
            </w:pPr>
            <w:r w:rsidRPr="00DE3AAE">
              <w:rPr>
                <w:rFonts w:ascii="Telefonica Headline Light" w:hAnsi="Telefonica Headline Light" w:cs="Arial"/>
                <w:b/>
                <w:bCs/>
              </w:rPr>
              <w:t>Importe</w:t>
            </w:r>
          </w:p>
        </w:tc>
        <w:tc>
          <w:tcPr>
            <w:tcW w:w="7583" w:type="dxa"/>
            <w:gridSpan w:val="3"/>
            <w:tcBorders>
              <w:top w:val="single" w:sz="4" w:space="0" w:color="003245"/>
              <w:bottom w:val="single" w:sz="4" w:space="0" w:color="003245"/>
            </w:tcBorders>
            <w:vAlign w:val="center"/>
          </w:tcPr>
          <w:p w14:paraId="4E3374B7" w14:textId="505AAF33" w:rsidR="00671934" w:rsidRPr="00DE3AAE" w:rsidRDefault="00671934" w:rsidP="00671934">
            <w:pPr>
              <w:rPr>
                <w:rFonts w:cs="Arial"/>
              </w:rPr>
            </w:pPr>
            <w:r w:rsidRPr="00671934">
              <w:rPr>
                <w:rFonts w:cs="Arial"/>
                <w:highlight w:val="yellow"/>
              </w:rPr>
              <w:t>Importe</w:t>
            </w:r>
            <w:r>
              <w:rPr>
                <w:rFonts w:cs="Arial"/>
              </w:rPr>
              <w:t xml:space="preserve"> €</w:t>
            </w:r>
            <w:r w:rsidRPr="00DE3AAE">
              <w:rPr>
                <w:rFonts w:cs="Arial"/>
              </w:rPr>
              <w:t xml:space="preserve"> (Impuestos no incluidos)</w:t>
            </w:r>
          </w:p>
        </w:tc>
      </w:tr>
    </w:tbl>
    <w:p w14:paraId="65CBFF05" w14:textId="77777777" w:rsidR="002A005D" w:rsidRPr="006B1631" w:rsidRDefault="002A005D" w:rsidP="002A005D">
      <w:pPr>
        <w:rPr>
          <w:rFonts w:cs="Arial"/>
        </w:rPr>
      </w:pPr>
    </w:p>
    <w:p w14:paraId="5E03620B" w14:textId="136CBD84" w:rsidR="002A005D" w:rsidRDefault="002A005D" w:rsidP="002A005D">
      <w:r w:rsidRPr="006B1631">
        <w:t>Las facturas deberán ser enviadas a la siguiente dirección:</w:t>
      </w:r>
    </w:p>
    <w:p w14:paraId="4DAF2BC5" w14:textId="77777777" w:rsidR="00671934" w:rsidRPr="006B1631" w:rsidRDefault="00671934" w:rsidP="002A005D"/>
    <w:tbl>
      <w:tblPr>
        <w:tblW w:w="8973" w:type="dxa"/>
        <w:tblInd w:w="70" w:type="dxa"/>
        <w:tblCellMar>
          <w:left w:w="70" w:type="dxa"/>
          <w:right w:w="70" w:type="dxa"/>
        </w:tblCellMar>
        <w:tblLook w:val="0000" w:firstRow="0" w:lastRow="0" w:firstColumn="0" w:lastColumn="0" w:noHBand="0" w:noVBand="0"/>
      </w:tblPr>
      <w:tblGrid>
        <w:gridCol w:w="4111"/>
        <w:gridCol w:w="4862"/>
      </w:tblGrid>
      <w:tr w:rsidR="002A005D" w:rsidRPr="006B1631" w14:paraId="7FD9000F" w14:textId="77777777" w:rsidTr="00671934">
        <w:trPr>
          <w:trHeight w:val="331"/>
        </w:trPr>
        <w:tc>
          <w:tcPr>
            <w:tcW w:w="4111" w:type="dxa"/>
            <w:tcBorders>
              <w:top w:val="single" w:sz="12" w:space="0" w:color="003245"/>
              <w:bottom w:val="single" w:sz="4" w:space="0" w:color="auto"/>
            </w:tcBorders>
            <w:shd w:val="clear" w:color="auto" w:fill="008597"/>
            <w:vAlign w:val="center"/>
          </w:tcPr>
          <w:p w14:paraId="42D52A2B" w14:textId="77777777" w:rsidR="002A005D" w:rsidRPr="006B1631" w:rsidRDefault="002A005D" w:rsidP="00671934">
            <w:pPr>
              <w:spacing w:before="60"/>
              <w:rPr>
                <w:rFonts w:ascii="Telefonica Headline Light" w:hAnsi="Telefonica Headline Light"/>
                <w:b/>
                <w:color w:val="FFFFFF"/>
              </w:rPr>
            </w:pPr>
            <w:r w:rsidRPr="006B1631">
              <w:rPr>
                <w:rFonts w:ascii="Telefonica Headline Light" w:hAnsi="Telefonica Headline Light"/>
                <w:b/>
                <w:color w:val="FFFFFF"/>
              </w:rPr>
              <w:t>Nombre Comercial de la Empresa</w:t>
            </w:r>
          </w:p>
        </w:tc>
        <w:tc>
          <w:tcPr>
            <w:tcW w:w="4862" w:type="dxa"/>
            <w:tcBorders>
              <w:top w:val="single" w:sz="12" w:space="0" w:color="003245"/>
              <w:bottom w:val="single" w:sz="4" w:space="0" w:color="auto"/>
            </w:tcBorders>
            <w:vAlign w:val="center"/>
          </w:tcPr>
          <w:p w14:paraId="06BF9C3A" w14:textId="1EAA2765" w:rsidR="002A005D" w:rsidRPr="006B1631" w:rsidRDefault="00671934" w:rsidP="00747E50">
            <w:pPr>
              <w:rPr>
                <w:rFonts w:cs="Arial"/>
              </w:rPr>
            </w:pPr>
            <w:proofErr w:type="spellStart"/>
            <w:r w:rsidRPr="00671934">
              <w:rPr>
                <w:rFonts w:cs="Arial"/>
                <w:highlight w:val="yellow"/>
                <w:lang w:val="en-GB"/>
              </w:rPr>
              <w:t>rellenar</w:t>
            </w:r>
            <w:proofErr w:type="spellEnd"/>
          </w:p>
        </w:tc>
      </w:tr>
      <w:tr w:rsidR="00671934" w:rsidRPr="006B1631" w14:paraId="482CC178" w14:textId="77777777" w:rsidTr="00671934">
        <w:trPr>
          <w:trHeight w:val="331"/>
        </w:trPr>
        <w:tc>
          <w:tcPr>
            <w:tcW w:w="4111" w:type="dxa"/>
            <w:tcBorders>
              <w:top w:val="single" w:sz="4" w:space="0" w:color="auto"/>
              <w:bottom w:val="single" w:sz="4" w:space="0" w:color="auto"/>
            </w:tcBorders>
            <w:shd w:val="clear" w:color="auto" w:fill="008597"/>
            <w:vAlign w:val="center"/>
          </w:tcPr>
          <w:p w14:paraId="42E438FC" w14:textId="77777777" w:rsidR="00671934" w:rsidRPr="006B1631" w:rsidRDefault="00671934" w:rsidP="00671934">
            <w:pPr>
              <w:spacing w:before="60"/>
              <w:rPr>
                <w:rFonts w:ascii="Telefonica Headline Light" w:hAnsi="Telefonica Headline Light"/>
                <w:b/>
                <w:color w:val="FFFFFF"/>
              </w:rPr>
            </w:pPr>
            <w:r w:rsidRPr="006B1631">
              <w:rPr>
                <w:rFonts w:ascii="Telefonica Headline Light" w:hAnsi="Telefonica Headline Light"/>
                <w:b/>
                <w:color w:val="FFFFFF"/>
              </w:rPr>
              <w:t>Departamento</w:t>
            </w:r>
          </w:p>
        </w:tc>
        <w:tc>
          <w:tcPr>
            <w:tcW w:w="4862" w:type="dxa"/>
            <w:tcBorders>
              <w:top w:val="single" w:sz="4" w:space="0" w:color="auto"/>
              <w:bottom w:val="single" w:sz="4" w:space="0" w:color="auto"/>
            </w:tcBorders>
          </w:tcPr>
          <w:p w14:paraId="486AE700" w14:textId="129A3AB3" w:rsidR="00671934" w:rsidRPr="006B1631" w:rsidRDefault="00671934" w:rsidP="00671934">
            <w:pPr>
              <w:rPr>
                <w:rFonts w:cs="Arial"/>
              </w:rPr>
            </w:pPr>
            <w:proofErr w:type="spellStart"/>
            <w:r w:rsidRPr="003700C5">
              <w:rPr>
                <w:rFonts w:cs="Arial"/>
                <w:highlight w:val="yellow"/>
                <w:lang w:val="en-GB"/>
              </w:rPr>
              <w:t>rellenar</w:t>
            </w:r>
            <w:proofErr w:type="spellEnd"/>
          </w:p>
        </w:tc>
      </w:tr>
      <w:tr w:rsidR="00671934" w:rsidRPr="006B1631" w14:paraId="759FF2AC" w14:textId="77777777" w:rsidTr="00671934">
        <w:trPr>
          <w:trHeight w:val="331"/>
        </w:trPr>
        <w:tc>
          <w:tcPr>
            <w:tcW w:w="4111" w:type="dxa"/>
            <w:tcBorders>
              <w:top w:val="single" w:sz="4" w:space="0" w:color="auto"/>
              <w:bottom w:val="single" w:sz="4" w:space="0" w:color="auto"/>
            </w:tcBorders>
            <w:shd w:val="clear" w:color="auto" w:fill="008597"/>
            <w:vAlign w:val="center"/>
          </w:tcPr>
          <w:p w14:paraId="7806E398" w14:textId="77777777" w:rsidR="00671934" w:rsidRPr="006B1631" w:rsidRDefault="00671934" w:rsidP="00671934">
            <w:pPr>
              <w:spacing w:before="60"/>
              <w:rPr>
                <w:rFonts w:ascii="Telefonica Headline Light" w:hAnsi="Telefonica Headline Light"/>
                <w:b/>
                <w:color w:val="FFFFFF"/>
              </w:rPr>
            </w:pPr>
            <w:r w:rsidRPr="006B1631">
              <w:rPr>
                <w:rFonts w:ascii="Telefonica Headline Light" w:hAnsi="Telefonica Headline Light"/>
                <w:b/>
                <w:color w:val="FFFFFF"/>
              </w:rPr>
              <w:t>A la atención de</w:t>
            </w:r>
          </w:p>
        </w:tc>
        <w:tc>
          <w:tcPr>
            <w:tcW w:w="4862" w:type="dxa"/>
            <w:tcBorders>
              <w:top w:val="single" w:sz="4" w:space="0" w:color="auto"/>
              <w:bottom w:val="single" w:sz="4" w:space="0" w:color="auto"/>
            </w:tcBorders>
          </w:tcPr>
          <w:p w14:paraId="3B56379A" w14:textId="15C1ED99" w:rsidR="00671934" w:rsidRPr="006B1631" w:rsidRDefault="00671934" w:rsidP="00671934">
            <w:pPr>
              <w:rPr>
                <w:rFonts w:cs="Arial"/>
              </w:rPr>
            </w:pPr>
            <w:proofErr w:type="spellStart"/>
            <w:r w:rsidRPr="003700C5">
              <w:rPr>
                <w:rFonts w:cs="Arial"/>
                <w:highlight w:val="yellow"/>
                <w:lang w:val="en-GB"/>
              </w:rPr>
              <w:t>rellenar</w:t>
            </w:r>
            <w:proofErr w:type="spellEnd"/>
          </w:p>
        </w:tc>
      </w:tr>
      <w:tr w:rsidR="00671934" w:rsidRPr="006B1631" w14:paraId="0D33EA09" w14:textId="77777777" w:rsidTr="00671934">
        <w:trPr>
          <w:trHeight w:val="331"/>
        </w:trPr>
        <w:tc>
          <w:tcPr>
            <w:tcW w:w="4111" w:type="dxa"/>
            <w:tcBorders>
              <w:top w:val="single" w:sz="4" w:space="0" w:color="auto"/>
              <w:bottom w:val="single" w:sz="4" w:space="0" w:color="auto"/>
            </w:tcBorders>
            <w:shd w:val="clear" w:color="auto" w:fill="008597"/>
            <w:vAlign w:val="center"/>
          </w:tcPr>
          <w:p w14:paraId="142DA7A0" w14:textId="77777777" w:rsidR="00671934" w:rsidRPr="006B1631" w:rsidRDefault="00671934" w:rsidP="00671934">
            <w:pPr>
              <w:spacing w:before="60"/>
              <w:rPr>
                <w:rFonts w:ascii="Telefonica Headline Light" w:hAnsi="Telefonica Headline Light"/>
                <w:b/>
                <w:color w:val="FFFFFF"/>
              </w:rPr>
            </w:pPr>
            <w:r w:rsidRPr="006B1631">
              <w:rPr>
                <w:rFonts w:ascii="Telefonica Headline Light" w:hAnsi="Telefonica Headline Light"/>
                <w:b/>
                <w:color w:val="FFFFFF"/>
              </w:rPr>
              <w:t xml:space="preserve">Dirección (C/Avd./Plaza) y </w:t>
            </w:r>
            <w:proofErr w:type="spellStart"/>
            <w:r w:rsidRPr="006B1631">
              <w:rPr>
                <w:rFonts w:ascii="Telefonica Headline Light" w:hAnsi="Telefonica Headline Light"/>
                <w:b/>
                <w:color w:val="FFFFFF"/>
              </w:rPr>
              <w:t>nº</w:t>
            </w:r>
            <w:proofErr w:type="spellEnd"/>
          </w:p>
        </w:tc>
        <w:tc>
          <w:tcPr>
            <w:tcW w:w="4862" w:type="dxa"/>
            <w:tcBorders>
              <w:top w:val="single" w:sz="4" w:space="0" w:color="auto"/>
              <w:bottom w:val="single" w:sz="4" w:space="0" w:color="auto"/>
            </w:tcBorders>
          </w:tcPr>
          <w:p w14:paraId="36845169" w14:textId="54A708AE" w:rsidR="00671934" w:rsidRPr="006B1631" w:rsidRDefault="00671934" w:rsidP="00671934">
            <w:pPr>
              <w:rPr>
                <w:rFonts w:cs="Arial"/>
              </w:rPr>
            </w:pPr>
            <w:proofErr w:type="spellStart"/>
            <w:r w:rsidRPr="003700C5">
              <w:rPr>
                <w:rFonts w:cs="Arial"/>
                <w:highlight w:val="yellow"/>
                <w:lang w:val="en-GB"/>
              </w:rPr>
              <w:t>rellenar</w:t>
            </w:r>
            <w:proofErr w:type="spellEnd"/>
          </w:p>
        </w:tc>
      </w:tr>
      <w:tr w:rsidR="00671934" w:rsidRPr="006B1631" w14:paraId="35F5D700" w14:textId="77777777" w:rsidTr="00671934">
        <w:trPr>
          <w:trHeight w:val="331"/>
        </w:trPr>
        <w:tc>
          <w:tcPr>
            <w:tcW w:w="4111" w:type="dxa"/>
            <w:tcBorders>
              <w:top w:val="single" w:sz="4" w:space="0" w:color="auto"/>
              <w:bottom w:val="single" w:sz="4" w:space="0" w:color="auto"/>
            </w:tcBorders>
            <w:shd w:val="clear" w:color="auto" w:fill="008597"/>
            <w:vAlign w:val="center"/>
          </w:tcPr>
          <w:p w14:paraId="1BA61A49" w14:textId="77777777" w:rsidR="00671934" w:rsidRPr="006B1631" w:rsidRDefault="00671934" w:rsidP="00671934">
            <w:pPr>
              <w:spacing w:before="60"/>
              <w:rPr>
                <w:rFonts w:ascii="Telefonica Headline Light" w:hAnsi="Telefonica Headline Light"/>
                <w:b/>
                <w:color w:val="FFFFFF"/>
              </w:rPr>
            </w:pPr>
            <w:r w:rsidRPr="006B1631">
              <w:rPr>
                <w:rFonts w:ascii="Telefonica Headline Light" w:hAnsi="Telefonica Headline Light"/>
                <w:b/>
                <w:color w:val="FFFFFF"/>
              </w:rPr>
              <w:t>Código Postal/Ciudad</w:t>
            </w:r>
          </w:p>
        </w:tc>
        <w:tc>
          <w:tcPr>
            <w:tcW w:w="4862" w:type="dxa"/>
            <w:tcBorders>
              <w:top w:val="single" w:sz="4" w:space="0" w:color="auto"/>
              <w:bottom w:val="single" w:sz="4" w:space="0" w:color="auto"/>
            </w:tcBorders>
          </w:tcPr>
          <w:p w14:paraId="4E4B3324" w14:textId="02EC1D2E" w:rsidR="00671934" w:rsidRPr="006B1631" w:rsidRDefault="00671934" w:rsidP="00671934">
            <w:pPr>
              <w:rPr>
                <w:rFonts w:cs="Arial"/>
              </w:rPr>
            </w:pPr>
            <w:proofErr w:type="spellStart"/>
            <w:r w:rsidRPr="003700C5">
              <w:rPr>
                <w:rFonts w:cs="Arial"/>
                <w:highlight w:val="yellow"/>
                <w:lang w:val="en-GB"/>
              </w:rPr>
              <w:t>rellenar</w:t>
            </w:r>
            <w:proofErr w:type="spellEnd"/>
          </w:p>
        </w:tc>
      </w:tr>
    </w:tbl>
    <w:p w14:paraId="3345FC8F" w14:textId="77777777" w:rsidR="002A005D" w:rsidRPr="006B1631" w:rsidRDefault="002A005D" w:rsidP="002A005D">
      <w:pPr>
        <w:rPr>
          <w:rFonts w:cs="Arial"/>
        </w:rPr>
      </w:pPr>
    </w:p>
    <w:p w14:paraId="1EF6C076" w14:textId="3E73883F" w:rsidR="002A005D" w:rsidRDefault="002A005D" w:rsidP="002A005D">
      <w:r w:rsidRPr="006B1631">
        <w:t>En las facturas deben aparecer los siguientes datos:</w:t>
      </w:r>
    </w:p>
    <w:p w14:paraId="713EB738" w14:textId="77777777" w:rsidR="00671934" w:rsidRPr="006B1631" w:rsidRDefault="00671934" w:rsidP="002A005D"/>
    <w:tbl>
      <w:tblPr>
        <w:tblW w:w="8973" w:type="dxa"/>
        <w:tblInd w:w="70" w:type="dxa"/>
        <w:tblCellMar>
          <w:left w:w="70" w:type="dxa"/>
          <w:right w:w="70" w:type="dxa"/>
        </w:tblCellMar>
        <w:tblLook w:val="0000" w:firstRow="0" w:lastRow="0" w:firstColumn="0" w:lastColumn="0" w:noHBand="0" w:noVBand="0"/>
      </w:tblPr>
      <w:tblGrid>
        <w:gridCol w:w="4111"/>
        <w:gridCol w:w="4862"/>
      </w:tblGrid>
      <w:tr w:rsidR="002A005D" w:rsidRPr="006B1631" w14:paraId="7B0A5A4E" w14:textId="77777777" w:rsidTr="00747E50">
        <w:trPr>
          <w:trHeight w:val="340"/>
        </w:trPr>
        <w:tc>
          <w:tcPr>
            <w:tcW w:w="4111" w:type="dxa"/>
            <w:tcBorders>
              <w:top w:val="single" w:sz="12" w:space="0" w:color="003245"/>
              <w:bottom w:val="single" w:sz="4" w:space="0" w:color="auto"/>
            </w:tcBorders>
            <w:shd w:val="clear" w:color="auto" w:fill="008597"/>
            <w:vAlign w:val="center"/>
          </w:tcPr>
          <w:p w14:paraId="7B421F6B" w14:textId="77777777" w:rsidR="002A005D" w:rsidRPr="006B1631" w:rsidRDefault="002A005D" w:rsidP="00747E50">
            <w:pPr>
              <w:rPr>
                <w:rFonts w:ascii="Telefonica Headline Light" w:hAnsi="Telefonica Headline Light"/>
                <w:b/>
                <w:color w:val="FFFFFF"/>
              </w:rPr>
            </w:pPr>
            <w:r w:rsidRPr="006B1631">
              <w:rPr>
                <w:rFonts w:ascii="Telefonica Headline Light" w:hAnsi="Telefonica Headline Light"/>
                <w:b/>
                <w:color w:val="FFFFFF"/>
              </w:rPr>
              <w:t>Denominación Social de la Empresa</w:t>
            </w:r>
          </w:p>
        </w:tc>
        <w:tc>
          <w:tcPr>
            <w:tcW w:w="4862" w:type="dxa"/>
            <w:tcBorders>
              <w:top w:val="single" w:sz="12" w:space="0" w:color="003245"/>
              <w:bottom w:val="single" w:sz="4" w:space="0" w:color="auto"/>
            </w:tcBorders>
            <w:vAlign w:val="center"/>
          </w:tcPr>
          <w:p w14:paraId="32BC40AF" w14:textId="10AAED91" w:rsidR="002A005D" w:rsidRPr="006B1631" w:rsidRDefault="002707D9" w:rsidP="00747E50">
            <w:pPr>
              <w:rPr>
                <w:rFonts w:cs="Arial"/>
              </w:rPr>
            </w:pPr>
            <w:proofErr w:type="spellStart"/>
            <w:r w:rsidRPr="003700C5">
              <w:rPr>
                <w:rFonts w:cs="Arial"/>
                <w:highlight w:val="yellow"/>
                <w:lang w:val="en-GB"/>
              </w:rPr>
              <w:t>rellenar</w:t>
            </w:r>
            <w:proofErr w:type="spellEnd"/>
          </w:p>
        </w:tc>
      </w:tr>
      <w:tr w:rsidR="002A005D" w:rsidRPr="006B1631" w14:paraId="365C3F11" w14:textId="77777777" w:rsidTr="00747E50">
        <w:trPr>
          <w:trHeight w:val="340"/>
        </w:trPr>
        <w:tc>
          <w:tcPr>
            <w:tcW w:w="4111" w:type="dxa"/>
            <w:tcBorders>
              <w:top w:val="single" w:sz="4" w:space="0" w:color="auto"/>
              <w:bottom w:val="single" w:sz="4" w:space="0" w:color="auto"/>
            </w:tcBorders>
            <w:shd w:val="clear" w:color="auto" w:fill="008597"/>
            <w:vAlign w:val="center"/>
          </w:tcPr>
          <w:p w14:paraId="57374F48" w14:textId="77777777" w:rsidR="002A005D" w:rsidRPr="006B1631" w:rsidRDefault="002A005D" w:rsidP="00747E50">
            <w:pPr>
              <w:rPr>
                <w:rFonts w:ascii="Telefonica Headline Light" w:hAnsi="Telefonica Headline Light"/>
                <w:b/>
                <w:color w:val="FFFFFF"/>
              </w:rPr>
            </w:pPr>
            <w:r w:rsidRPr="006B1631">
              <w:rPr>
                <w:rFonts w:ascii="Telefonica Headline Light" w:hAnsi="Telefonica Headline Light"/>
                <w:b/>
                <w:color w:val="FFFFFF"/>
              </w:rPr>
              <w:t>CIF</w:t>
            </w:r>
          </w:p>
        </w:tc>
        <w:tc>
          <w:tcPr>
            <w:tcW w:w="4862" w:type="dxa"/>
            <w:tcBorders>
              <w:top w:val="single" w:sz="4" w:space="0" w:color="auto"/>
              <w:bottom w:val="single" w:sz="4" w:space="0" w:color="auto"/>
            </w:tcBorders>
            <w:vAlign w:val="center"/>
          </w:tcPr>
          <w:p w14:paraId="7FE95B30" w14:textId="4D992EED" w:rsidR="002A005D" w:rsidRPr="006B1631" w:rsidRDefault="002707D9" w:rsidP="00747E50">
            <w:pPr>
              <w:rPr>
                <w:rFonts w:cs="Arial"/>
              </w:rPr>
            </w:pPr>
            <w:proofErr w:type="spellStart"/>
            <w:r w:rsidRPr="003700C5">
              <w:rPr>
                <w:rFonts w:cs="Arial"/>
                <w:highlight w:val="yellow"/>
                <w:lang w:val="en-GB"/>
              </w:rPr>
              <w:t>rellenar</w:t>
            </w:r>
            <w:proofErr w:type="spellEnd"/>
          </w:p>
        </w:tc>
      </w:tr>
      <w:tr w:rsidR="002A005D" w:rsidRPr="006B1631" w14:paraId="06F0DE55" w14:textId="77777777" w:rsidTr="00747E50">
        <w:tc>
          <w:tcPr>
            <w:tcW w:w="8973" w:type="dxa"/>
            <w:gridSpan w:val="2"/>
            <w:tcBorders>
              <w:top w:val="single" w:sz="4" w:space="0" w:color="auto"/>
              <w:bottom w:val="single" w:sz="4" w:space="0" w:color="auto"/>
            </w:tcBorders>
            <w:vAlign w:val="center"/>
          </w:tcPr>
          <w:p w14:paraId="0BEC481F" w14:textId="77777777" w:rsidR="002A005D" w:rsidRPr="006B1631" w:rsidRDefault="002A005D" w:rsidP="00747E50">
            <w:pPr>
              <w:rPr>
                <w:rFonts w:cs="Arial"/>
                <w:bCs/>
              </w:rPr>
            </w:pPr>
            <w:r w:rsidRPr="006B1631">
              <w:rPr>
                <w:rFonts w:ascii="Telefonica Headline Light" w:hAnsi="Telefonica Headline Light" w:cs="Arial"/>
                <w:b/>
                <w:bCs/>
              </w:rPr>
              <w:t>Observaciones:</w:t>
            </w:r>
            <w:r w:rsidRPr="006B1631">
              <w:rPr>
                <w:rFonts w:cs="Arial"/>
                <w:b/>
                <w:bCs/>
              </w:rPr>
              <w:t xml:space="preserve"> </w:t>
            </w:r>
          </w:p>
          <w:p w14:paraId="029771AE" w14:textId="77777777" w:rsidR="002A005D" w:rsidRPr="006B1631" w:rsidRDefault="002A005D" w:rsidP="00747E50">
            <w:pPr>
              <w:rPr>
                <w:rFonts w:cs="Arial"/>
              </w:rPr>
            </w:pPr>
          </w:p>
        </w:tc>
      </w:tr>
    </w:tbl>
    <w:p w14:paraId="618E063F" w14:textId="77777777" w:rsidR="002A005D" w:rsidRPr="006B1631" w:rsidRDefault="002A005D" w:rsidP="002A005D">
      <w:pPr>
        <w:rPr>
          <w:rFonts w:cs="Arial"/>
        </w:rPr>
      </w:pPr>
    </w:p>
    <w:p w14:paraId="6464EE90" w14:textId="77777777" w:rsidR="00FD0776" w:rsidRPr="006B1631" w:rsidRDefault="00FD0776" w:rsidP="00FD0776">
      <w:r w:rsidRPr="006B1631">
        <w:t>La forma de pago aceptada para la factu</w:t>
      </w:r>
      <w:r>
        <w:t xml:space="preserve">ra es </w:t>
      </w:r>
      <w:r w:rsidRPr="007F33B7">
        <w:rPr>
          <w:highlight w:val="yellow"/>
        </w:rPr>
        <w:t>XXX DIAS</w:t>
      </w:r>
      <w:r w:rsidRPr="006B1631">
        <w:t xml:space="preserve"> </w:t>
      </w:r>
      <w:r>
        <w:t xml:space="preserve">de la fecha </w:t>
      </w:r>
      <w:r w:rsidRPr="006B1631">
        <w:t>de emisión mediante transferencia bancaria / mediante recibo domiciliado.</w:t>
      </w:r>
    </w:p>
    <w:p w14:paraId="3019771E" w14:textId="77777777" w:rsidR="002A005D" w:rsidRPr="006B1631" w:rsidRDefault="002A005D" w:rsidP="002A005D">
      <w:pPr>
        <w:rPr>
          <w:rFonts w:cs="Arial"/>
        </w:rPr>
      </w:pPr>
    </w:p>
    <w:p w14:paraId="5BFB8307" w14:textId="37281114" w:rsidR="002A005D" w:rsidRDefault="002A005D" w:rsidP="002A005D">
      <w:r w:rsidRPr="006B1631">
        <w:t>Datos para la domiciliación bancaria:</w:t>
      </w:r>
    </w:p>
    <w:p w14:paraId="1723FBEB" w14:textId="77777777" w:rsidR="00671934" w:rsidRPr="006B1631" w:rsidRDefault="00671934" w:rsidP="002A005D"/>
    <w:tbl>
      <w:tblPr>
        <w:tblW w:w="0" w:type="auto"/>
        <w:tblInd w:w="108" w:type="dxa"/>
        <w:tblLook w:val="01E0" w:firstRow="1" w:lastRow="1" w:firstColumn="1" w:lastColumn="1" w:noHBand="0" w:noVBand="0"/>
      </w:tblPr>
      <w:tblGrid>
        <w:gridCol w:w="4130"/>
      </w:tblGrid>
      <w:tr w:rsidR="002A005D" w:rsidRPr="006B1631" w14:paraId="261AD7A7" w14:textId="77777777" w:rsidTr="00747E50">
        <w:tc>
          <w:tcPr>
            <w:tcW w:w="4130" w:type="dxa"/>
            <w:tcBorders>
              <w:top w:val="single" w:sz="12" w:space="0" w:color="003245"/>
              <w:bottom w:val="double" w:sz="4" w:space="0" w:color="auto"/>
            </w:tcBorders>
            <w:shd w:val="clear" w:color="auto" w:fill="008597"/>
          </w:tcPr>
          <w:p w14:paraId="5ADE882C" w14:textId="77777777" w:rsidR="002A005D" w:rsidRPr="006B1631" w:rsidRDefault="002A005D" w:rsidP="00747E50">
            <w:pPr>
              <w:jc w:val="center"/>
              <w:rPr>
                <w:rFonts w:ascii="Telefonica Headline Light" w:hAnsi="Telefonica Headline Light" w:cs="Arial"/>
                <w:b/>
                <w:color w:val="FFFFFF"/>
              </w:rPr>
            </w:pPr>
            <w:r w:rsidRPr="006B1631">
              <w:rPr>
                <w:rFonts w:ascii="Telefonica Headline Light" w:hAnsi="Telefonica Headline Light" w:cs="Arial"/>
                <w:b/>
                <w:color w:val="FFFFFF"/>
              </w:rPr>
              <w:t>IBAN</w:t>
            </w:r>
          </w:p>
        </w:tc>
      </w:tr>
      <w:tr w:rsidR="002A005D" w:rsidRPr="006B1631" w14:paraId="392D5BB7" w14:textId="77777777" w:rsidTr="00747E50">
        <w:tc>
          <w:tcPr>
            <w:tcW w:w="4130" w:type="dxa"/>
            <w:tcBorders>
              <w:top w:val="double" w:sz="4" w:space="0" w:color="auto"/>
              <w:bottom w:val="single" w:sz="4" w:space="0" w:color="auto"/>
            </w:tcBorders>
          </w:tcPr>
          <w:p w14:paraId="6ECFE912" w14:textId="08AA2BD8" w:rsidR="002A005D" w:rsidRPr="006B1631" w:rsidRDefault="002707D9" w:rsidP="002707D9">
            <w:pPr>
              <w:jc w:val="center"/>
              <w:rPr>
                <w:rFonts w:cs="Arial"/>
              </w:rPr>
            </w:pPr>
            <w:proofErr w:type="spellStart"/>
            <w:r w:rsidRPr="003700C5">
              <w:rPr>
                <w:rFonts w:cs="Arial"/>
                <w:highlight w:val="yellow"/>
                <w:lang w:val="en-GB"/>
              </w:rPr>
              <w:t>rellenar</w:t>
            </w:r>
            <w:proofErr w:type="spellEnd"/>
          </w:p>
        </w:tc>
      </w:tr>
    </w:tbl>
    <w:p w14:paraId="1C243ED8" w14:textId="77777777" w:rsidR="002A005D" w:rsidRPr="006B1631" w:rsidRDefault="002A005D" w:rsidP="002A005D"/>
    <w:p w14:paraId="358BA342" w14:textId="5A843412" w:rsidR="002A005D" w:rsidRDefault="002A005D" w:rsidP="002A005D">
      <w:r w:rsidRPr="006B1631">
        <w:t xml:space="preserve">Si su organización requiere un pedido para facturar indíquenoslo. </w:t>
      </w:r>
    </w:p>
    <w:p w14:paraId="1CCE7E3E" w14:textId="77777777" w:rsidR="00671934" w:rsidRPr="006B1631" w:rsidRDefault="00671934" w:rsidP="002A005D"/>
    <w:tbl>
      <w:tblPr>
        <w:tblW w:w="8973" w:type="dxa"/>
        <w:tblInd w:w="108" w:type="dxa"/>
        <w:tblLayout w:type="fixed"/>
        <w:tblLook w:val="0000" w:firstRow="0" w:lastRow="0" w:firstColumn="0" w:lastColumn="0" w:noHBand="0" w:noVBand="0"/>
      </w:tblPr>
      <w:tblGrid>
        <w:gridCol w:w="3420"/>
        <w:gridCol w:w="2520"/>
        <w:gridCol w:w="3033"/>
      </w:tblGrid>
      <w:tr w:rsidR="002A005D" w:rsidRPr="006B1631" w14:paraId="118CC1FD" w14:textId="77777777" w:rsidTr="00747E50">
        <w:tc>
          <w:tcPr>
            <w:tcW w:w="3420" w:type="dxa"/>
            <w:tcBorders>
              <w:top w:val="single" w:sz="12" w:space="0" w:color="003245"/>
              <w:bottom w:val="double" w:sz="4" w:space="0" w:color="auto"/>
            </w:tcBorders>
            <w:shd w:val="clear" w:color="auto" w:fill="008597"/>
          </w:tcPr>
          <w:p w14:paraId="4902FD0F" w14:textId="77777777" w:rsidR="002A005D" w:rsidRPr="006B1631" w:rsidRDefault="002A005D" w:rsidP="00747E50">
            <w:pPr>
              <w:jc w:val="center"/>
              <w:rPr>
                <w:rFonts w:ascii="Telefonica Headline Light" w:hAnsi="Telefonica Headline Light"/>
                <w:b/>
                <w:color w:val="FFFFFF"/>
              </w:rPr>
            </w:pPr>
            <w:r w:rsidRPr="006B1631">
              <w:rPr>
                <w:rFonts w:ascii="Telefonica Headline Light" w:hAnsi="Telefonica Headline Light"/>
                <w:b/>
                <w:color w:val="FFFFFF"/>
              </w:rPr>
              <w:t>Código de Pedido</w:t>
            </w:r>
          </w:p>
        </w:tc>
        <w:tc>
          <w:tcPr>
            <w:tcW w:w="2520" w:type="dxa"/>
            <w:tcBorders>
              <w:top w:val="single" w:sz="12" w:space="0" w:color="003245"/>
              <w:bottom w:val="double" w:sz="4" w:space="0" w:color="auto"/>
            </w:tcBorders>
            <w:shd w:val="clear" w:color="auto" w:fill="008597"/>
          </w:tcPr>
          <w:p w14:paraId="12B2F960" w14:textId="77777777" w:rsidR="002A005D" w:rsidRPr="006B1631" w:rsidRDefault="002A005D" w:rsidP="00747E50">
            <w:pPr>
              <w:jc w:val="center"/>
              <w:rPr>
                <w:rFonts w:ascii="Telefonica Headline Light" w:hAnsi="Telefonica Headline Light"/>
                <w:b/>
                <w:color w:val="FFFFFF"/>
              </w:rPr>
            </w:pPr>
            <w:r w:rsidRPr="006B1631">
              <w:rPr>
                <w:rFonts w:ascii="Telefonica Headline Light" w:hAnsi="Telefonica Headline Light"/>
                <w:b/>
                <w:color w:val="FFFFFF"/>
              </w:rPr>
              <w:t>Fecha Pedido</w:t>
            </w:r>
          </w:p>
        </w:tc>
        <w:tc>
          <w:tcPr>
            <w:tcW w:w="3033" w:type="dxa"/>
            <w:tcBorders>
              <w:top w:val="single" w:sz="12" w:space="0" w:color="003245"/>
              <w:bottom w:val="double" w:sz="4" w:space="0" w:color="auto"/>
            </w:tcBorders>
            <w:shd w:val="clear" w:color="auto" w:fill="008597"/>
          </w:tcPr>
          <w:p w14:paraId="771591F1" w14:textId="77777777" w:rsidR="002A005D" w:rsidRPr="006B1631" w:rsidRDefault="002A005D" w:rsidP="00747E50">
            <w:pPr>
              <w:jc w:val="center"/>
              <w:rPr>
                <w:rFonts w:ascii="Telefonica Headline Light" w:hAnsi="Telefonica Headline Light"/>
                <w:b/>
                <w:color w:val="FFFFFF"/>
              </w:rPr>
            </w:pPr>
            <w:r w:rsidRPr="006B1631">
              <w:rPr>
                <w:rFonts w:ascii="Telefonica Headline Light" w:hAnsi="Telefonica Headline Light"/>
                <w:b/>
                <w:color w:val="FFFFFF"/>
              </w:rPr>
              <w:t>Importe</w:t>
            </w:r>
          </w:p>
        </w:tc>
      </w:tr>
      <w:tr w:rsidR="002A005D" w:rsidRPr="006B1631" w14:paraId="698FAF7F" w14:textId="77777777" w:rsidTr="00747E50">
        <w:tc>
          <w:tcPr>
            <w:tcW w:w="3420" w:type="dxa"/>
            <w:tcBorders>
              <w:top w:val="double" w:sz="4" w:space="0" w:color="auto"/>
              <w:bottom w:val="single" w:sz="4" w:space="0" w:color="auto"/>
            </w:tcBorders>
          </w:tcPr>
          <w:p w14:paraId="5FFACF11" w14:textId="37C35DBE" w:rsidR="002A005D" w:rsidRPr="006B1631" w:rsidRDefault="002707D9" w:rsidP="00747E50">
            <w:pPr>
              <w:autoSpaceDE w:val="0"/>
              <w:autoSpaceDN w:val="0"/>
              <w:adjustRightInd w:val="0"/>
              <w:spacing w:line="240" w:lineRule="atLeast"/>
              <w:ind w:left="108"/>
              <w:rPr>
                <w:rFonts w:cs="Arial"/>
                <w:color w:val="000000"/>
              </w:rPr>
            </w:pPr>
            <w:proofErr w:type="spellStart"/>
            <w:r w:rsidRPr="003700C5">
              <w:rPr>
                <w:rFonts w:cs="Arial"/>
                <w:highlight w:val="yellow"/>
                <w:lang w:val="en-GB"/>
              </w:rPr>
              <w:t>Rellenar</w:t>
            </w:r>
            <w:proofErr w:type="spellEnd"/>
          </w:p>
        </w:tc>
        <w:tc>
          <w:tcPr>
            <w:tcW w:w="2520" w:type="dxa"/>
            <w:tcBorders>
              <w:top w:val="double" w:sz="4" w:space="0" w:color="auto"/>
              <w:bottom w:val="single" w:sz="4" w:space="0" w:color="auto"/>
            </w:tcBorders>
          </w:tcPr>
          <w:p w14:paraId="33E695F2" w14:textId="1A0CF3E6" w:rsidR="002A005D" w:rsidRPr="006B1631" w:rsidRDefault="002707D9" w:rsidP="00747E50">
            <w:pPr>
              <w:autoSpaceDE w:val="0"/>
              <w:autoSpaceDN w:val="0"/>
              <w:adjustRightInd w:val="0"/>
              <w:spacing w:line="240" w:lineRule="atLeast"/>
              <w:ind w:left="108"/>
              <w:rPr>
                <w:rFonts w:cs="Arial"/>
                <w:color w:val="000000"/>
              </w:rPr>
            </w:pPr>
            <w:proofErr w:type="spellStart"/>
            <w:r w:rsidRPr="003700C5">
              <w:rPr>
                <w:rFonts w:cs="Arial"/>
                <w:highlight w:val="yellow"/>
                <w:lang w:val="en-GB"/>
              </w:rPr>
              <w:t>Rellenar</w:t>
            </w:r>
            <w:proofErr w:type="spellEnd"/>
          </w:p>
        </w:tc>
        <w:tc>
          <w:tcPr>
            <w:tcW w:w="3033" w:type="dxa"/>
            <w:tcBorders>
              <w:top w:val="double" w:sz="4" w:space="0" w:color="auto"/>
              <w:bottom w:val="single" w:sz="4" w:space="0" w:color="auto"/>
            </w:tcBorders>
          </w:tcPr>
          <w:p w14:paraId="3013256E" w14:textId="4DB3FC9A" w:rsidR="002A005D" w:rsidRPr="006B1631" w:rsidRDefault="002707D9" w:rsidP="00747E50">
            <w:proofErr w:type="spellStart"/>
            <w:r w:rsidRPr="003700C5">
              <w:rPr>
                <w:rFonts w:cs="Arial"/>
                <w:highlight w:val="yellow"/>
                <w:lang w:val="en-GB"/>
              </w:rPr>
              <w:t>rellenar</w:t>
            </w:r>
            <w:proofErr w:type="spellEnd"/>
          </w:p>
        </w:tc>
      </w:tr>
    </w:tbl>
    <w:p w14:paraId="484C805D" w14:textId="77777777" w:rsidR="002A005D" w:rsidRPr="006B1631" w:rsidRDefault="002A005D" w:rsidP="002A005D">
      <w:pPr>
        <w:rPr>
          <w:rFonts w:cs="Arial"/>
        </w:rPr>
      </w:pPr>
    </w:p>
    <w:p w14:paraId="626B7596" w14:textId="54D42DF9" w:rsidR="002707D9" w:rsidRDefault="002A005D" w:rsidP="002A005D">
      <w:r w:rsidRPr="006B1631">
        <w:t>Atentamente,</w:t>
      </w:r>
    </w:p>
    <w:p w14:paraId="1E041A16" w14:textId="1E697777" w:rsidR="002707D9" w:rsidRDefault="002707D9" w:rsidP="002A005D"/>
    <w:p w14:paraId="4F18CFEB" w14:textId="05ED5359" w:rsidR="002707D9" w:rsidRDefault="002707D9" w:rsidP="002A005D"/>
    <w:p w14:paraId="7CA34329" w14:textId="76BE14DA" w:rsidR="002707D9" w:rsidRPr="006B1631" w:rsidRDefault="002707D9" w:rsidP="002707D9">
      <w:pPr>
        <w:jc w:val="center"/>
      </w:pPr>
      <w:r>
        <w:t>Nombre/Cargo/Fecha</w:t>
      </w:r>
    </w:p>
    <w:p w14:paraId="7FD3A809" w14:textId="3684942D" w:rsidR="006E27AE" w:rsidRPr="008B3FB4" w:rsidRDefault="002A005D" w:rsidP="002707D9">
      <w:pPr>
        <w:jc w:val="center"/>
        <w:rPr>
          <w:lang w:val="es-ES_tradnl" w:eastAsia="en-US"/>
        </w:rPr>
      </w:pPr>
      <w:r w:rsidRPr="006B1631">
        <w:t xml:space="preserve">(Firma </w:t>
      </w:r>
      <w:r w:rsidRPr="006B1631">
        <w:rPr>
          <w:rFonts w:cs="Arial"/>
        </w:rPr>
        <w:t xml:space="preserve">autorizada </w:t>
      </w:r>
      <w:r w:rsidRPr="006B1631">
        <w:t>y sello de la Empresa)</w:t>
      </w:r>
      <w:bookmarkStart w:id="25" w:name="TablasAmpliacion"/>
      <w:bookmarkStart w:id="26" w:name="servicios"/>
      <w:bookmarkEnd w:id="25"/>
      <w:bookmarkEnd w:id="26"/>
    </w:p>
    <w:sectPr w:rsidR="006E27AE" w:rsidRPr="008B3FB4" w:rsidSect="00857867">
      <w:headerReference w:type="default" r:id="rId14"/>
      <w:footerReference w:type="default" r:id="rId15"/>
      <w:headerReference w:type="first" r:id="rId16"/>
      <w:pgSz w:w="11906" w:h="16838" w:code="9"/>
      <w:pgMar w:top="1277" w:right="1276" w:bottom="1276" w:left="1701" w:header="284" w:footer="113"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15639" w14:textId="77777777" w:rsidR="00AF5FE0" w:rsidRDefault="00AF5FE0">
      <w:r>
        <w:separator/>
      </w:r>
    </w:p>
  </w:endnote>
  <w:endnote w:type="continuationSeparator" w:id="0">
    <w:p w14:paraId="3E724C4B" w14:textId="77777777" w:rsidR="00AF5FE0" w:rsidRDefault="00AF5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7DBBE21E-52AD-4B27-BFF6-C13299612500}"/>
  </w:font>
  <w:font w:name="Telefonica Headline Light">
    <w:panose1 w:val="02000506040000020004"/>
    <w:charset w:val="00"/>
    <w:family w:val="auto"/>
    <w:pitch w:val="variable"/>
    <w:sig w:usb0="A00000AF" w:usb1="4000204A" w:usb2="00000000" w:usb3="00000000" w:csb0="0000009B" w:csb1="00000000"/>
    <w:embedRegular r:id="rId2" w:fontKey="{D68E7969-059C-4DEF-863F-B4DCAF8CA2A1}"/>
    <w:embedBold r:id="rId3" w:fontKey="{091EDE11-AD0D-4FAE-A8F1-1AA86F413DF6}"/>
  </w:font>
  <w:font w:name="Telefonica Text">
    <w:panose1 w:val="02000506040000020004"/>
    <w:charset w:val="00"/>
    <w:family w:val="auto"/>
    <w:pitch w:val="variable"/>
    <w:sig w:usb0="A00000AF" w:usb1="4000204A" w:usb2="00000000" w:usb3="00000000" w:csb0="0000009B" w:csb1="00000000"/>
    <w:embedRegular r:id="rId4" w:fontKey="{3A4CA7B9-19AC-44AC-AB3E-C8C9D7B75584}"/>
    <w:embedBold r:id="rId5" w:fontKey="{AEDEB4D9-7358-4507-88DD-ADC6907F3004}"/>
    <w:embedItalic r:id="rId6" w:fontKey="{46299724-4C51-4139-8CCA-B9490C6A54EE}"/>
    <w:embedBoldItalic r:id="rId7" w:fontKey="{585030F5-8484-4A35-9CF3-7CAC519D84CC}"/>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8" w:fontKey="{D32D52E0-E70A-494F-BAD6-67CBD9725804}"/>
  </w:font>
  <w:font w:name="Calibri">
    <w:panose1 w:val="020F0502020204030204"/>
    <w:charset w:val="00"/>
    <w:family w:val="swiss"/>
    <w:pitch w:val="variable"/>
    <w:sig w:usb0="E4002EFF" w:usb1="C000247B" w:usb2="00000009" w:usb3="00000000" w:csb0="000001FF" w:csb1="00000000"/>
    <w:embedRegular r:id="rId9" w:fontKey="{DCC3252A-9735-4BF8-B503-4718315076BB}"/>
    <w:embedBold r:id="rId10" w:fontKey="{F7949633-001C-4834-94F7-C80EB49BE611}"/>
  </w:font>
  <w:font w:name="Segoe UI">
    <w:panose1 w:val="020B0502040204020203"/>
    <w:charset w:val="00"/>
    <w:family w:val="swiss"/>
    <w:pitch w:val="variable"/>
    <w:sig w:usb0="E4002EFF" w:usb1="C000E47F" w:usb2="00000009" w:usb3="00000000" w:csb0="000001FF" w:csb1="00000000"/>
    <w:embedRegular r:id="rId11" w:fontKey="{F3D56C99-8804-4B98-9928-5E3BC1459324}"/>
  </w:font>
  <w:font w:name="Calibri Light">
    <w:panose1 w:val="020F0302020204030204"/>
    <w:charset w:val="00"/>
    <w:family w:val="swiss"/>
    <w:pitch w:val="variable"/>
    <w:sig w:usb0="E4002EFF" w:usb1="C000247B" w:usb2="00000009" w:usb3="00000000" w:csb0="000001FF" w:csb1="00000000"/>
    <w:embedRegular r:id="rId12" w:fontKey="{5D2F1A46-4292-4ADB-8C1E-35439AEBB9CD}"/>
  </w:font>
  <w:font w:name="Helv 11pt">
    <w:altName w:val="Arial"/>
    <w:panose1 w:val="00000000000000000000"/>
    <w:charset w:val="00"/>
    <w:family w:val="swiss"/>
    <w:notTrueType/>
    <w:pitch w:val="default"/>
    <w:sig w:usb0="00000003" w:usb1="00000000" w:usb2="00000000" w:usb3="00000000" w:csb0="00000001" w:csb1="00000000"/>
  </w:font>
  <w:font w:name="TheSansCorrespondence">
    <w:altName w:val="Calibri"/>
    <w:panose1 w:val="020B0503010101020104"/>
    <w:charset w:val="00"/>
    <w:family w:val="swiss"/>
    <w:pitch w:val="variable"/>
    <w:sig w:usb0="80000027" w:usb1="00000000" w:usb2="00000000" w:usb3="00000000" w:csb0="00000001" w:csb1="00000000"/>
    <w:embedItalic r:id="rId13" w:fontKey="{1D4D8710-DD85-4ED1-B3CB-1153A769CA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61" w:type="dxa"/>
      <w:tblLayout w:type="fixed"/>
      <w:tblLook w:val="04A0" w:firstRow="1" w:lastRow="0" w:firstColumn="1" w:lastColumn="0" w:noHBand="0" w:noVBand="1"/>
    </w:tblPr>
    <w:tblGrid>
      <w:gridCol w:w="1020"/>
      <w:gridCol w:w="6493"/>
      <w:gridCol w:w="1448"/>
    </w:tblGrid>
    <w:tr w:rsidR="00201138" w:rsidRPr="00C654CE" w14:paraId="48A611A0" w14:textId="77777777" w:rsidTr="005A4A46">
      <w:tc>
        <w:tcPr>
          <w:tcW w:w="1020" w:type="dxa"/>
          <w:shd w:val="clear" w:color="auto" w:fill="auto"/>
          <w:vAlign w:val="center"/>
        </w:tcPr>
        <w:p w14:paraId="2CA5E25F" w14:textId="77777777" w:rsidR="00201138" w:rsidRPr="00C654CE" w:rsidRDefault="00201138" w:rsidP="00201138">
          <w:pPr>
            <w:rPr>
              <w:color w:val="003245"/>
              <w:sz w:val="16"/>
              <w:szCs w:val="16"/>
            </w:rPr>
          </w:pPr>
        </w:p>
      </w:tc>
      <w:tc>
        <w:tcPr>
          <w:tcW w:w="6493" w:type="dxa"/>
          <w:shd w:val="clear" w:color="auto" w:fill="auto"/>
          <w:vAlign w:val="center"/>
        </w:tcPr>
        <w:p w14:paraId="72EA2DA7" w14:textId="77777777" w:rsidR="00201138" w:rsidRPr="000A4AA0" w:rsidRDefault="00BD22B0" w:rsidP="00201138">
          <w:pPr>
            <w:jc w:val="center"/>
            <w:rPr>
              <w:color w:val="003245"/>
              <w:sz w:val="18"/>
              <w:szCs w:val="18"/>
            </w:rPr>
          </w:pPr>
          <w:r w:rsidRPr="00C511B4">
            <w:rPr>
              <w:color w:val="003245"/>
              <w:sz w:val="18"/>
              <w:szCs w:val="18"/>
              <w:highlight w:val="yellow"/>
            </w:rPr>
            <w:fldChar w:fldCharType="begin"/>
          </w:r>
          <w:r w:rsidRPr="00C511B4">
            <w:rPr>
              <w:color w:val="003245"/>
              <w:sz w:val="18"/>
              <w:szCs w:val="18"/>
              <w:highlight w:val="yellow"/>
            </w:rPr>
            <w:instrText xml:space="preserve"> REF  MARDOCCLIENTE </w:instrText>
          </w:r>
          <w:r w:rsidR="00C511B4">
            <w:rPr>
              <w:color w:val="003245"/>
              <w:sz w:val="18"/>
              <w:szCs w:val="18"/>
              <w:highlight w:val="yellow"/>
            </w:rPr>
            <w:instrText xml:space="preserve"> \* MERGEFORMAT </w:instrText>
          </w:r>
          <w:r w:rsidRPr="00C511B4">
            <w:rPr>
              <w:color w:val="003245"/>
              <w:sz w:val="18"/>
              <w:szCs w:val="18"/>
              <w:highlight w:val="yellow"/>
            </w:rPr>
            <w:fldChar w:fldCharType="separate"/>
          </w:r>
          <w:r w:rsidR="00C511B4">
            <w:rPr>
              <w:highlight w:val="yellow"/>
            </w:rPr>
            <w:t>TITULO DEL DOCUMENTO</w:t>
          </w:r>
          <w:r w:rsidRPr="00C511B4">
            <w:rPr>
              <w:color w:val="003245"/>
              <w:sz w:val="18"/>
              <w:szCs w:val="18"/>
              <w:highlight w:val="yellow"/>
            </w:rPr>
            <w:fldChar w:fldCharType="end"/>
          </w:r>
          <w:r w:rsidR="00201138">
            <w:rPr>
              <w:noProof/>
            </w:rPr>
            <w:drawing>
              <wp:anchor distT="0" distB="0" distL="114300" distR="114300" simplePos="0" relativeHeight="251661312" behindDoc="1" locked="0" layoutInCell="1" allowOverlap="1" wp14:anchorId="3E8AA5C0" wp14:editId="68058892">
                <wp:simplePos x="0" y="0"/>
                <wp:positionH relativeFrom="margin">
                  <wp:posOffset>-1478280</wp:posOffset>
                </wp:positionH>
                <wp:positionV relativeFrom="bottomMargin">
                  <wp:posOffset>-251460</wp:posOffset>
                </wp:positionV>
                <wp:extent cx="7239000" cy="762000"/>
                <wp:effectExtent l="0" t="0" r="0" b="0"/>
                <wp:wrapNone/>
                <wp:docPr id="5" name="Imagen 5" descr="DOC-TRABAJO-FOOTER-DIA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TRABAJO-FOOTER-DIAGONAL"/>
                        <pic:cNvPicPr>
                          <a:picLocks noChangeAspect="1" noChangeArrowheads="1"/>
                        </pic:cNvPicPr>
                      </pic:nvPicPr>
                      <pic:blipFill>
                        <a:blip r:embed="rId1">
                          <a:extLst>
                            <a:ext uri="{28A0092B-C50C-407E-A947-70E740481C1C}">
                              <a14:useLocalDpi xmlns:a14="http://schemas.microsoft.com/office/drawing/2010/main" val="0"/>
                            </a:ext>
                          </a:extLst>
                        </a:blip>
                        <a:srcRect l="3793" t="11128" r="4341" b="7770"/>
                        <a:stretch>
                          <a:fillRect/>
                        </a:stretch>
                      </pic:blipFill>
                      <pic:spPr bwMode="auto">
                        <a:xfrm>
                          <a:off x="0" y="0"/>
                          <a:ext cx="7239000" cy="762000"/>
                        </a:xfrm>
                        <a:prstGeom prst="rect">
                          <a:avLst/>
                        </a:prstGeom>
                        <a:noFill/>
                      </pic:spPr>
                    </pic:pic>
                  </a:graphicData>
                </a:graphic>
                <wp14:sizeRelH relativeFrom="page">
                  <wp14:pctWidth>0</wp14:pctWidth>
                </wp14:sizeRelH>
                <wp14:sizeRelV relativeFrom="page">
                  <wp14:pctHeight>0</wp14:pctHeight>
                </wp14:sizeRelV>
              </wp:anchor>
            </w:drawing>
          </w:r>
        </w:p>
      </w:tc>
      <w:tc>
        <w:tcPr>
          <w:tcW w:w="1448" w:type="dxa"/>
          <w:shd w:val="clear" w:color="auto" w:fill="auto"/>
          <w:vAlign w:val="center"/>
        </w:tcPr>
        <w:p w14:paraId="1CE64306" w14:textId="77777777" w:rsidR="00201138" w:rsidRPr="00C654CE" w:rsidRDefault="00201138" w:rsidP="00201138">
          <w:pPr>
            <w:rPr>
              <w:color w:val="003245"/>
              <w:sz w:val="16"/>
              <w:szCs w:val="16"/>
            </w:rPr>
          </w:pPr>
        </w:p>
      </w:tc>
    </w:tr>
    <w:tr w:rsidR="00201138" w:rsidRPr="00C654CE" w14:paraId="41138A36" w14:textId="77777777" w:rsidTr="005A4A46">
      <w:tc>
        <w:tcPr>
          <w:tcW w:w="1020" w:type="dxa"/>
          <w:shd w:val="clear" w:color="auto" w:fill="auto"/>
          <w:vAlign w:val="center"/>
        </w:tcPr>
        <w:p w14:paraId="25FEF5CD" w14:textId="77777777" w:rsidR="00201138" w:rsidRPr="00C654CE" w:rsidRDefault="00201138" w:rsidP="00201138">
          <w:pPr>
            <w:rPr>
              <w:color w:val="003245"/>
              <w:sz w:val="16"/>
              <w:szCs w:val="16"/>
            </w:rPr>
          </w:pPr>
        </w:p>
      </w:tc>
      <w:tc>
        <w:tcPr>
          <w:tcW w:w="6493" w:type="dxa"/>
          <w:shd w:val="clear" w:color="auto" w:fill="auto"/>
          <w:vAlign w:val="center"/>
        </w:tcPr>
        <w:p w14:paraId="412888AC" w14:textId="77777777" w:rsidR="00201138" w:rsidRPr="000A4AA0" w:rsidRDefault="00247F20" w:rsidP="00201138">
          <w:pPr>
            <w:jc w:val="center"/>
            <w:rPr>
              <w:rFonts w:ascii="Telefonica Headline Light" w:hAnsi="Telefonica Headline Light"/>
              <w:color w:val="003245"/>
              <w:sz w:val="16"/>
              <w:szCs w:val="16"/>
            </w:rPr>
          </w:pPr>
          <w:r w:rsidRPr="00C511B4">
            <w:rPr>
              <w:rFonts w:ascii="Telefonica Headline Light" w:hAnsi="Telefonica Headline Light"/>
              <w:color w:val="003245"/>
              <w:sz w:val="16"/>
              <w:szCs w:val="16"/>
              <w:highlight w:val="yellow"/>
            </w:rPr>
            <w:fldChar w:fldCharType="begin"/>
          </w:r>
          <w:r w:rsidRPr="00C511B4">
            <w:rPr>
              <w:rFonts w:ascii="Telefonica Headline Light" w:hAnsi="Telefonica Headline Light"/>
              <w:color w:val="003245"/>
              <w:sz w:val="16"/>
              <w:szCs w:val="16"/>
              <w:highlight w:val="yellow"/>
            </w:rPr>
            <w:instrText xml:space="preserve"> REF  MARCDOCREF </w:instrText>
          </w:r>
          <w:r w:rsidR="00C511B4">
            <w:rPr>
              <w:rFonts w:ascii="Telefonica Headline Light" w:hAnsi="Telefonica Headline Light"/>
              <w:color w:val="003245"/>
              <w:sz w:val="16"/>
              <w:szCs w:val="16"/>
              <w:highlight w:val="yellow"/>
            </w:rPr>
            <w:instrText xml:space="preserve"> \* MERGEFORMAT </w:instrText>
          </w:r>
          <w:r w:rsidRPr="00C511B4">
            <w:rPr>
              <w:rFonts w:ascii="Telefonica Headline Light" w:hAnsi="Telefonica Headline Light"/>
              <w:color w:val="003245"/>
              <w:sz w:val="16"/>
              <w:szCs w:val="16"/>
              <w:highlight w:val="yellow"/>
            </w:rPr>
            <w:fldChar w:fldCharType="separate"/>
          </w:r>
          <w:r w:rsidR="00C511B4">
            <w:rPr>
              <w:highlight w:val="yellow"/>
            </w:rPr>
            <w:t>CODIGO</w:t>
          </w:r>
          <w:r w:rsidRPr="00C511B4">
            <w:rPr>
              <w:rFonts w:ascii="Telefonica Headline Light" w:hAnsi="Telefonica Headline Light"/>
              <w:color w:val="003245"/>
              <w:sz w:val="16"/>
              <w:szCs w:val="16"/>
              <w:highlight w:val="yellow"/>
            </w:rPr>
            <w:fldChar w:fldCharType="end"/>
          </w:r>
        </w:p>
      </w:tc>
      <w:tc>
        <w:tcPr>
          <w:tcW w:w="1448" w:type="dxa"/>
          <w:shd w:val="clear" w:color="auto" w:fill="auto"/>
          <w:vAlign w:val="center"/>
        </w:tcPr>
        <w:p w14:paraId="4B100819" w14:textId="77777777" w:rsidR="00201138" w:rsidRPr="000A4AA0" w:rsidRDefault="00201138" w:rsidP="005A4A46">
          <w:pPr>
            <w:jc w:val="left"/>
            <w:rPr>
              <w:rFonts w:ascii="Telefonica Headline Light" w:hAnsi="Telefonica Headline Light"/>
              <w:color w:val="003245"/>
              <w:sz w:val="16"/>
              <w:szCs w:val="16"/>
            </w:rPr>
          </w:pPr>
        </w:p>
      </w:tc>
    </w:tr>
    <w:tr w:rsidR="00201138" w:rsidRPr="00C654CE" w14:paraId="0D0807E4" w14:textId="77777777" w:rsidTr="005A4A46">
      <w:tc>
        <w:tcPr>
          <w:tcW w:w="1020" w:type="dxa"/>
          <w:shd w:val="clear" w:color="auto" w:fill="auto"/>
          <w:vAlign w:val="center"/>
        </w:tcPr>
        <w:p w14:paraId="25AA1F5F" w14:textId="77777777" w:rsidR="00201138" w:rsidRPr="00C654CE" w:rsidRDefault="00201138" w:rsidP="00201138">
          <w:pPr>
            <w:rPr>
              <w:color w:val="003245"/>
              <w:sz w:val="16"/>
              <w:szCs w:val="16"/>
            </w:rPr>
          </w:pPr>
        </w:p>
      </w:tc>
      <w:tc>
        <w:tcPr>
          <w:tcW w:w="6493" w:type="dxa"/>
          <w:shd w:val="clear" w:color="auto" w:fill="auto"/>
          <w:vAlign w:val="center"/>
        </w:tcPr>
        <w:p w14:paraId="0A824C9E" w14:textId="77777777" w:rsidR="00201138" w:rsidRDefault="00C511B4" w:rsidP="00201138">
          <w:pPr>
            <w:jc w:val="center"/>
            <w:rPr>
              <w:rFonts w:ascii="Telefonica Headline Light" w:hAnsi="Telefonica Headline Light"/>
              <w:color w:val="003245"/>
              <w:sz w:val="16"/>
              <w:szCs w:val="16"/>
            </w:rPr>
          </w:pPr>
          <w:r w:rsidRPr="00C511B4">
            <w:rPr>
              <w:rFonts w:ascii="Telefonica Headline Light" w:hAnsi="Telefonica Headline Light"/>
              <w:color w:val="003245"/>
              <w:sz w:val="16"/>
              <w:szCs w:val="16"/>
              <w:highlight w:val="yellow"/>
            </w:rPr>
            <w:t>FECHA</w:t>
          </w:r>
        </w:p>
        <w:p w14:paraId="43C1F95A" w14:textId="77777777" w:rsidR="00F67D4E" w:rsidRPr="000A4AA0" w:rsidRDefault="00F67D4E" w:rsidP="00201138">
          <w:pPr>
            <w:jc w:val="center"/>
            <w:rPr>
              <w:rFonts w:ascii="Telefonica Headline Light" w:hAnsi="Telefonica Headline Light"/>
              <w:color w:val="003245"/>
              <w:sz w:val="16"/>
              <w:szCs w:val="16"/>
            </w:rPr>
          </w:pPr>
        </w:p>
      </w:tc>
      <w:tc>
        <w:tcPr>
          <w:tcW w:w="1448" w:type="dxa"/>
          <w:shd w:val="clear" w:color="auto" w:fill="auto"/>
          <w:vAlign w:val="center"/>
        </w:tcPr>
        <w:p w14:paraId="0387D521" w14:textId="77777777" w:rsidR="00201138" w:rsidRPr="000A4AA0" w:rsidRDefault="00201138" w:rsidP="00201138">
          <w:pPr>
            <w:rPr>
              <w:rFonts w:ascii="Telefonica Headline Light" w:hAnsi="Telefonica Headline Light"/>
              <w:color w:val="003245"/>
              <w:sz w:val="16"/>
              <w:szCs w:val="16"/>
            </w:rPr>
          </w:pPr>
          <w:proofErr w:type="spellStart"/>
          <w:r w:rsidRPr="000A4AA0">
            <w:rPr>
              <w:rFonts w:ascii="Telefonica Headline Light" w:hAnsi="Telefonica Headline Light"/>
              <w:color w:val="003245"/>
              <w:sz w:val="16"/>
              <w:szCs w:val="16"/>
            </w:rPr>
            <w:t>Pág</w:t>
          </w:r>
          <w:proofErr w:type="spellEnd"/>
          <w:r w:rsidRPr="000A4AA0">
            <w:rPr>
              <w:rFonts w:ascii="Telefonica Headline Light" w:hAnsi="Telefonica Headline Light"/>
              <w:color w:val="003245"/>
              <w:sz w:val="16"/>
              <w:szCs w:val="16"/>
            </w:rPr>
            <w:t xml:space="preserve">: </w:t>
          </w:r>
          <w:r w:rsidRPr="000A4AA0">
            <w:rPr>
              <w:rFonts w:ascii="Telefonica Headline Light" w:hAnsi="Telefonica Headline Light"/>
              <w:color w:val="003245"/>
              <w:sz w:val="16"/>
              <w:szCs w:val="16"/>
            </w:rPr>
            <w:fldChar w:fldCharType="begin"/>
          </w:r>
          <w:r w:rsidRPr="000A4AA0">
            <w:rPr>
              <w:rFonts w:ascii="Telefonica Headline Light" w:hAnsi="Telefonica Headline Light"/>
              <w:color w:val="003245"/>
              <w:sz w:val="16"/>
              <w:szCs w:val="16"/>
            </w:rPr>
            <w:instrText>PAGE   \* MERGEFORMAT</w:instrText>
          </w:r>
          <w:r w:rsidRPr="000A4AA0">
            <w:rPr>
              <w:rFonts w:ascii="Telefonica Headline Light" w:hAnsi="Telefonica Headline Light"/>
              <w:color w:val="003245"/>
              <w:sz w:val="16"/>
              <w:szCs w:val="16"/>
            </w:rPr>
            <w:fldChar w:fldCharType="separate"/>
          </w:r>
          <w:r w:rsidR="00F33B37">
            <w:rPr>
              <w:rFonts w:ascii="Telefonica Headline Light" w:hAnsi="Telefonica Headline Light"/>
              <w:noProof/>
              <w:color w:val="003245"/>
              <w:sz w:val="16"/>
              <w:szCs w:val="16"/>
            </w:rPr>
            <w:t>2</w:t>
          </w:r>
          <w:r w:rsidRPr="000A4AA0">
            <w:rPr>
              <w:rFonts w:ascii="Telefonica Headline Light" w:hAnsi="Telefonica Headline Light"/>
              <w:color w:val="003245"/>
              <w:sz w:val="16"/>
              <w:szCs w:val="16"/>
            </w:rPr>
            <w:fldChar w:fldCharType="end"/>
          </w:r>
        </w:p>
      </w:tc>
    </w:tr>
  </w:tbl>
  <w:p w14:paraId="08237273" w14:textId="77777777" w:rsidR="000C7E2A" w:rsidRDefault="000C7E2A" w:rsidP="004B58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71466" w14:textId="77777777" w:rsidR="00AF5FE0" w:rsidRDefault="00AF5FE0">
      <w:r>
        <w:separator/>
      </w:r>
    </w:p>
  </w:footnote>
  <w:footnote w:type="continuationSeparator" w:id="0">
    <w:p w14:paraId="2D3567DE" w14:textId="77777777" w:rsidR="00AF5FE0" w:rsidRDefault="00AF5F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35" w:type="dxa"/>
      <w:tblInd w:w="-56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889"/>
    </w:tblGrid>
    <w:tr w:rsidR="002B0275" w14:paraId="14EBEAE5" w14:textId="77777777" w:rsidTr="00747E50">
      <w:trPr>
        <w:trHeight w:val="1362"/>
      </w:trPr>
      <w:tc>
        <w:tcPr>
          <w:tcW w:w="4846" w:type="dxa"/>
        </w:tcPr>
        <w:p w14:paraId="57D7A8E0" w14:textId="77777777" w:rsidR="002B0275" w:rsidRPr="00F602B2" w:rsidRDefault="002B0275" w:rsidP="002B0275">
          <w:pPr>
            <w:rPr>
              <w:color w:val="003245"/>
              <w:sz w:val="2"/>
              <w:szCs w:val="2"/>
            </w:rPr>
          </w:pPr>
          <w:bookmarkStart w:id="27" w:name="Logotipo"/>
          <w:bookmarkEnd w:id="27"/>
        </w:p>
        <w:p w14:paraId="07768B92" w14:textId="77777777" w:rsidR="002B0275" w:rsidRDefault="002B0275" w:rsidP="002B0275">
          <w:pPr>
            <w:spacing w:before="120"/>
          </w:pPr>
          <w:r>
            <w:rPr>
              <w:noProof/>
            </w:rPr>
            <w:drawing>
              <wp:inline distT="0" distB="0" distL="0" distR="0" wp14:anchorId="399F01DF" wp14:editId="2417A812">
                <wp:extent cx="1263015" cy="359410"/>
                <wp:effectExtent l="0" t="0" r="0" b="2540"/>
                <wp:docPr id="3" name="Imagen 3"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3015" cy="359410"/>
                        </a:xfrm>
                        <a:prstGeom prst="rect">
                          <a:avLst/>
                        </a:prstGeom>
                      </pic:spPr>
                    </pic:pic>
                  </a:graphicData>
                </a:graphic>
              </wp:inline>
            </w:drawing>
          </w:r>
        </w:p>
      </w:tc>
      <w:tc>
        <w:tcPr>
          <w:tcW w:w="4889" w:type="dxa"/>
        </w:tcPr>
        <w:p w14:paraId="69D50C9F" w14:textId="77777777" w:rsidR="002B0275" w:rsidRDefault="002B0275" w:rsidP="002B0275">
          <w:pPr>
            <w:jc w:val="right"/>
            <w:rPr>
              <w:rFonts w:cs="Arial"/>
              <w:sz w:val="18"/>
              <w:szCs w:val="18"/>
            </w:rPr>
          </w:pPr>
        </w:p>
        <w:p w14:paraId="2D520C86" w14:textId="77777777" w:rsidR="002B0275" w:rsidRPr="00542707" w:rsidRDefault="002B0275" w:rsidP="002B0275">
          <w:pPr>
            <w:jc w:val="right"/>
            <w:rPr>
              <w:rFonts w:cs="Arial"/>
              <w:sz w:val="18"/>
              <w:szCs w:val="18"/>
            </w:rPr>
          </w:pPr>
          <w:r w:rsidRPr="00542707">
            <w:rPr>
              <w:b/>
              <w:noProof/>
              <w:color w:val="003245"/>
              <w:sz w:val="18"/>
              <w:szCs w:val="18"/>
            </w:rPr>
            <w:drawing>
              <wp:anchor distT="0" distB="0" distL="114300" distR="114300" simplePos="0" relativeHeight="251663360" behindDoc="1" locked="0" layoutInCell="1" allowOverlap="1" wp14:anchorId="3A978F22" wp14:editId="635AE7F6">
                <wp:simplePos x="0" y="0"/>
                <wp:positionH relativeFrom="page">
                  <wp:posOffset>-3103880</wp:posOffset>
                </wp:positionH>
                <wp:positionV relativeFrom="page">
                  <wp:posOffset>2540</wp:posOffset>
                </wp:positionV>
                <wp:extent cx="6247908" cy="842010"/>
                <wp:effectExtent l="0" t="0" r="635" b="0"/>
                <wp:wrapNone/>
                <wp:docPr id="71" name="Imagen 71" descr="FD-CI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CIELO"/>
                        <pic:cNvPicPr>
                          <a:picLocks noChangeAspect="1" noChangeArrowheads="1"/>
                        </pic:cNvPicPr>
                      </pic:nvPicPr>
                      <pic:blipFill>
                        <a:blip r:embed="rId2">
                          <a:extLst>
                            <a:ext uri="{28A0092B-C50C-407E-A947-70E740481C1C}">
                              <a14:useLocalDpi xmlns:a14="http://schemas.microsoft.com/office/drawing/2010/main" val="0"/>
                            </a:ext>
                          </a:extLst>
                        </a:blip>
                        <a:srcRect t="34123" r="19246" b="15765"/>
                        <a:stretch>
                          <a:fillRect/>
                        </a:stretch>
                      </pic:blipFill>
                      <pic:spPr bwMode="auto">
                        <a:xfrm>
                          <a:off x="0" y="0"/>
                          <a:ext cx="6305534" cy="849776"/>
                        </a:xfrm>
                        <a:prstGeom prst="rect">
                          <a:avLst/>
                        </a:prstGeom>
                        <a:noFill/>
                      </pic:spPr>
                    </pic:pic>
                  </a:graphicData>
                </a:graphic>
                <wp14:sizeRelH relativeFrom="page">
                  <wp14:pctWidth>0</wp14:pctWidth>
                </wp14:sizeRelH>
                <wp14:sizeRelV relativeFrom="page">
                  <wp14:pctHeight>0</wp14:pctHeight>
                </wp14:sizeRelV>
              </wp:anchor>
            </w:drawing>
          </w:r>
          <w:r w:rsidRPr="00542707">
            <w:rPr>
              <w:rFonts w:cs="Arial"/>
              <w:sz w:val="18"/>
              <w:szCs w:val="18"/>
            </w:rPr>
            <w:fldChar w:fldCharType="begin"/>
          </w:r>
          <w:r w:rsidRPr="00542707">
            <w:rPr>
              <w:rFonts w:cs="Arial"/>
              <w:sz w:val="18"/>
              <w:szCs w:val="18"/>
            </w:rPr>
            <w:instrText xml:space="preserve"> REF  NombreEmpresaQueFactura  \* MERGEFORMAT </w:instrText>
          </w:r>
          <w:r w:rsidRPr="00542707">
            <w:rPr>
              <w:rFonts w:cs="Arial"/>
              <w:sz w:val="18"/>
              <w:szCs w:val="18"/>
            </w:rPr>
            <w:fldChar w:fldCharType="separate"/>
          </w:r>
          <w:r w:rsidRPr="00542707">
            <w:rPr>
              <w:sz w:val="18"/>
              <w:szCs w:val="18"/>
            </w:rPr>
            <w:t>Telefónica de España S.A.U.</w:t>
          </w:r>
          <w:r w:rsidRPr="00542707">
            <w:rPr>
              <w:rFonts w:cs="Arial"/>
              <w:sz w:val="18"/>
              <w:szCs w:val="18"/>
            </w:rPr>
            <w:fldChar w:fldCharType="end"/>
          </w:r>
        </w:p>
        <w:p w14:paraId="3FB74593" w14:textId="77777777" w:rsidR="002B0275" w:rsidRPr="00542707" w:rsidRDefault="002B0275" w:rsidP="002B0275">
          <w:pPr>
            <w:jc w:val="right"/>
            <w:rPr>
              <w:rFonts w:cs="Arial"/>
              <w:sz w:val="18"/>
              <w:szCs w:val="18"/>
            </w:rPr>
          </w:pPr>
          <w:r w:rsidRPr="00542707">
            <w:rPr>
              <w:rFonts w:cs="Arial"/>
              <w:sz w:val="18"/>
              <w:szCs w:val="18"/>
            </w:rPr>
            <w:t xml:space="preserve">C.I.F.: </w:t>
          </w:r>
          <w:r w:rsidRPr="00542707">
            <w:rPr>
              <w:rFonts w:cs="Arial"/>
              <w:sz w:val="18"/>
              <w:szCs w:val="18"/>
            </w:rPr>
            <w:fldChar w:fldCharType="begin"/>
          </w:r>
          <w:r w:rsidRPr="00542707">
            <w:rPr>
              <w:rFonts w:cs="Arial"/>
              <w:sz w:val="18"/>
              <w:szCs w:val="18"/>
            </w:rPr>
            <w:instrText xml:space="preserve"> REF  CIFEmpresaQueFactura  \* MERGEFORMAT </w:instrText>
          </w:r>
          <w:r w:rsidRPr="00542707">
            <w:rPr>
              <w:rFonts w:cs="Arial"/>
              <w:sz w:val="18"/>
              <w:szCs w:val="18"/>
            </w:rPr>
            <w:fldChar w:fldCharType="separate"/>
          </w:r>
          <w:r w:rsidRPr="00542707">
            <w:rPr>
              <w:sz w:val="18"/>
              <w:szCs w:val="18"/>
            </w:rPr>
            <w:t>A82018474</w:t>
          </w:r>
          <w:r w:rsidRPr="00542707">
            <w:rPr>
              <w:rFonts w:cs="Arial"/>
              <w:sz w:val="18"/>
              <w:szCs w:val="18"/>
            </w:rPr>
            <w:fldChar w:fldCharType="end"/>
          </w:r>
        </w:p>
        <w:p w14:paraId="74F4EA85" w14:textId="77777777" w:rsidR="002B0275" w:rsidRPr="00542707" w:rsidRDefault="002B0275" w:rsidP="002B0275">
          <w:pPr>
            <w:ind w:left="-12"/>
            <w:jc w:val="right"/>
            <w:rPr>
              <w:sz w:val="18"/>
              <w:szCs w:val="18"/>
            </w:rPr>
          </w:pPr>
          <w:r w:rsidRPr="00542707">
            <w:rPr>
              <w:color w:val="003245"/>
              <w:sz w:val="18"/>
              <w:szCs w:val="18"/>
            </w:rPr>
            <w:fldChar w:fldCharType="begin"/>
          </w:r>
          <w:r w:rsidRPr="00542707">
            <w:rPr>
              <w:color w:val="003245"/>
              <w:sz w:val="18"/>
              <w:szCs w:val="18"/>
            </w:rPr>
            <w:instrText xml:space="preserve"> REF  DireccionEmpresaQueFactura  \* MERGEFORMAT </w:instrText>
          </w:r>
          <w:r w:rsidRPr="00542707">
            <w:rPr>
              <w:color w:val="003245"/>
              <w:sz w:val="18"/>
              <w:szCs w:val="18"/>
            </w:rPr>
            <w:fldChar w:fldCharType="separate"/>
          </w:r>
          <w:r w:rsidRPr="00542707">
            <w:rPr>
              <w:sz w:val="18"/>
              <w:szCs w:val="18"/>
            </w:rPr>
            <w:t>C/Julián Camarillo 8.- Módulo IV.- 4º Planta</w:t>
          </w:r>
        </w:p>
        <w:p w14:paraId="72D5F383" w14:textId="77777777" w:rsidR="002B0275" w:rsidRDefault="002B0275" w:rsidP="002B0275">
          <w:pPr>
            <w:ind w:left="-12"/>
            <w:jc w:val="right"/>
            <w:rPr>
              <w:color w:val="003245"/>
            </w:rPr>
          </w:pPr>
          <w:r w:rsidRPr="00542707">
            <w:rPr>
              <w:sz w:val="18"/>
              <w:szCs w:val="18"/>
            </w:rPr>
            <w:t>280</w:t>
          </w:r>
          <w:r>
            <w:rPr>
              <w:sz w:val="18"/>
              <w:szCs w:val="18"/>
            </w:rPr>
            <w:t>37</w:t>
          </w:r>
          <w:r w:rsidRPr="00542707">
            <w:rPr>
              <w:sz w:val="18"/>
              <w:szCs w:val="18"/>
            </w:rPr>
            <w:t xml:space="preserve"> - Madrid</w:t>
          </w:r>
          <w:r w:rsidRPr="00542707">
            <w:rPr>
              <w:color w:val="003245"/>
              <w:sz w:val="18"/>
              <w:szCs w:val="18"/>
            </w:rPr>
            <w:fldChar w:fldCharType="end"/>
          </w:r>
        </w:p>
      </w:tc>
    </w:tr>
  </w:tbl>
  <w:p w14:paraId="41EF3EFD" w14:textId="77777777" w:rsidR="00DF2609" w:rsidRDefault="00DF2609" w:rsidP="00C91EDC">
    <w:pPr>
      <w:rPr>
        <w:color w:val="003245"/>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47C8" w14:textId="77777777" w:rsidR="00AD50BA" w:rsidRDefault="00AD50BA" w:rsidP="00152825">
    <w:pPr>
      <w:pStyle w:val="Encabezado"/>
      <w:tabs>
        <w:tab w:val="clear" w:pos="4252"/>
        <w:tab w:val="clear" w:pos="8504"/>
        <w:tab w:val="center" w:pos="952"/>
      </w:tabs>
    </w:pPr>
  </w:p>
  <w:p w14:paraId="2ECB72DD" w14:textId="77777777" w:rsidR="00AD50BA" w:rsidRDefault="00AD50BA">
    <w:pPr>
      <w:pStyle w:val="Encabezado"/>
    </w:pPr>
  </w:p>
  <w:p w14:paraId="4E024C66" w14:textId="77777777" w:rsidR="00AD50BA" w:rsidRDefault="00AD50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BCE1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E525DF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91851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B3E87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84E4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23A6D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DA67F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16C7D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1987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23F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561539"/>
    <w:multiLevelType w:val="multilevel"/>
    <w:tmpl w:val="DAA0E4B8"/>
    <w:lvl w:ilvl="0">
      <w:start w:val="1"/>
      <w:numFmt w:val="lowerLetter"/>
      <w:lvlText w:val="%1)"/>
      <w:lvlJc w:val="left"/>
      <w:pPr>
        <w:ind w:left="644" w:hanging="360"/>
      </w:pPr>
      <w:rPr>
        <w:rFonts w:hint="default"/>
        <w:b w:val="0"/>
        <w:i w:val="0"/>
        <w:color w:val="003245"/>
        <w:sz w:val="20"/>
      </w:rPr>
    </w:lvl>
    <w:lvl w:ilvl="1">
      <w:start w:val="1"/>
      <w:numFmt w:val="bullet"/>
      <w:lvlText w:val=""/>
      <w:lvlJc w:val="left"/>
      <w:pPr>
        <w:tabs>
          <w:tab w:val="num" w:pos="1267"/>
        </w:tabs>
        <w:ind w:left="1191" w:hanging="284"/>
      </w:pPr>
      <w:rPr>
        <w:rFonts w:ascii="Symbol" w:hAnsi="Symbol" w:hint="default"/>
        <w:color w:val="00CCFF"/>
        <w:sz w:val="20"/>
        <w:szCs w:val="20"/>
      </w:rPr>
    </w:lvl>
    <w:lvl w:ilvl="2">
      <w:start w:val="1"/>
      <w:numFmt w:val="bullet"/>
      <w:lvlText w:val=""/>
      <w:lvlJc w:val="left"/>
      <w:pPr>
        <w:tabs>
          <w:tab w:val="num" w:pos="1551"/>
        </w:tabs>
        <w:ind w:left="1474" w:hanging="283"/>
      </w:pPr>
      <w:rPr>
        <w:rFonts w:ascii="Symbol" w:hAnsi="Symbol" w:hint="default"/>
        <w:color w:val="00CCFF"/>
        <w:sz w:val="16"/>
        <w:szCs w:val="16"/>
      </w:rPr>
    </w:lvl>
    <w:lvl w:ilvl="3">
      <w:start w:val="1"/>
      <w:numFmt w:val="bullet"/>
      <w:lvlText w:val="-"/>
      <w:lvlJc w:val="left"/>
      <w:pPr>
        <w:tabs>
          <w:tab w:val="num" w:pos="1834"/>
        </w:tabs>
        <w:ind w:left="1758" w:hanging="284"/>
      </w:pPr>
      <w:rPr>
        <w:rFonts w:hint="default"/>
        <w:color w:val="00CCFF"/>
        <w:sz w:val="20"/>
        <w:szCs w:val="20"/>
      </w:rPr>
    </w:lvl>
    <w:lvl w:ilvl="4">
      <w:start w:val="1"/>
      <w:numFmt w:val="bullet"/>
      <w:lvlText w:val="o"/>
      <w:lvlJc w:val="left"/>
      <w:pPr>
        <w:tabs>
          <w:tab w:val="num" w:pos="3940"/>
        </w:tabs>
        <w:ind w:left="3940" w:hanging="360"/>
      </w:pPr>
      <w:rPr>
        <w:rFonts w:hint="default"/>
      </w:rPr>
    </w:lvl>
    <w:lvl w:ilvl="5">
      <w:start w:val="1"/>
      <w:numFmt w:val="bullet"/>
      <w:lvlText w:val=""/>
      <w:lvlJc w:val="left"/>
      <w:pPr>
        <w:tabs>
          <w:tab w:val="num" w:pos="4660"/>
        </w:tabs>
        <w:ind w:left="4660" w:hanging="360"/>
      </w:pPr>
      <w:rPr>
        <w:rFonts w:ascii="Wingdings" w:hAnsi="Wingdings" w:hint="default"/>
      </w:rPr>
    </w:lvl>
    <w:lvl w:ilvl="6">
      <w:start w:val="1"/>
      <w:numFmt w:val="bullet"/>
      <w:lvlText w:val=""/>
      <w:lvlJc w:val="left"/>
      <w:pPr>
        <w:tabs>
          <w:tab w:val="num" w:pos="5380"/>
        </w:tabs>
        <w:ind w:left="5380" w:hanging="360"/>
      </w:pPr>
      <w:rPr>
        <w:rFonts w:ascii="Symbol" w:hAnsi="Symbol" w:hint="default"/>
      </w:rPr>
    </w:lvl>
    <w:lvl w:ilvl="7">
      <w:start w:val="1"/>
      <w:numFmt w:val="bullet"/>
      <w:lvlText w:val="o"/>
      <w:lvlJc w:val="left"/>
      <w:pPr>
        <w:tabs>
          <w:tab w:val="num" w:pos="6100"/>
        </w:tabs>
        <w:ind w:left="6100" w:hanging="360"/>
      </w:pPr>
      <w:rPr>
        <w:rFonts w:ascii="Courier New" w:hAnsi="Courier New" w:hint="default"/>
      </w:rPr>
    </w:lvl>
    <w:lvl w:ilvl="8">
      <w:start w:val="1"/>
      <w:numFmt w:val="bullet"/>
      <w:lvlText w:val=""/>
      <w:lvlJc w:val="left"/>
      <w:pPr>
        <w:tabs>
          <w:tab w:val="num" w:pos="6820"/>
        </w:tabs>
        <w:ind w:left="6820" w:hanging="360"/>
      </w:pPr>
      <w:rPr>
        <w:rFonts w:ascii="Wingdings" w:hAnsi="Wingdings" w:hint="default"/>
      </w:rPr>
    </w:lvl>
  </w:abstractNum>
  <w:abstractNum w:abstractNumId="11" w15:restartNumberingAfterBreak="0">
    <w:nsid w:val="1D0207E6"/>
    <w:multiLevelType w:val="multilevel"/>
    <w:tmpl w:val="CB0C29E0"/>
    <w:lvl w:ilvl="0">
      <w:start w:val="1"/>
      <w:numFmt w:val="bullet"/>
      <w:pStyle w:val="BulletNivel1"/>
      <w:lvlText w:val="&gt;"/>
      <w:lvlJc w:val="left"/>
      <w:pPr>
        <w:ind w:left="644" w:hanging="360"/>
      </w:pPr>
      <w:rPr>
        <w:rFonts w:ascii="Consolas" w:hAnsi="Consolas" w:hint="default"/>
        <w:b w:val="0"/>
        <w:i w:val="0"/>
        <w:color w:val="003245"/>
        <w:sz w:val="20"/>
      </w:rPr>
    </w:lvl>
    <w:lvl w:ilvl="1">
      <w:start w:val="1"/>
      <w:numFmt w:val="bullet"/>
      <w:lvlText w:val=""/>
      <w:lvlJc w:val="left"/>
      <w:pPr>
        <w:tabs>
          <w:tab w:val="num" w:pos="1267"/>
        </w:tabs>
        <w:ind w:left="1191" w:hanging="284"/>
      </w:pPr>
      <w:rPr>
        <w:rFonts w:ascii="Symbol" w:hAnsi="Symbol" w:hint="default"/>
        <w:color w:val="00CCFF"/>
        <w:sz w:val="20"/>
        <w:szCs w:val="20"/>
      </w:rPr>
    </w:lvl>
    <w:lvl w:ilvl="2">
      <w:start w:val="1"/>
      <w:numFmt w:val="bullet"/>
      <w:lvlText w:val=""/>
      <w:lvlJc w:val="left"/>
      <w:pPr>
        <w:tabs>
          <w:tab w:val="num" w:pos="1551"/>
        </w:tabs>
        <w:ind w:left="1474" w:hanging="283"/>
      </w:pPr>
      <w:rPr>
        <w:rFonts w:ascii="Symbol" w:hAnsi="Symbol" w:hint="default"/>
        <w:color w:val="00CCFF"/>
        <w:sz w:val="16"/>
        <w:szCs w:val="16"/>
      </w:rPr>
    </w:lvl>
    <w:lvl w:ilvl="3">
      <w:start w:val="1"/>
      <w:numFmt w:val="bullet"/>
      <w:lvlText w:val="-"/>
      <w:lvlJc w:val="left"/>
      <w:pPr>
        <w:tabs>
          <w:tab w:val="num" w:pos="1834"/>
        </w:tabs>
        <w:ind w:left="1758" w:hanging="284"/>
      </w:pPr>
      <w:rPr>
        <w:rFonts w:hint="default"/>
        <w:color w:val="00CCFF"/>
        <w:sz w:val="20"/>
        <w:szCs w:val="20"/>
      </w:rPr>
    </w:lvl>
    <w:lvl w:ilvl="4">
      <w:start w:val="1"/>
      <w:numFmt w:val="bullet"/>
      <w:lvlText w:val="o"/>
      <w:lvlJc w:val="left"/>
      <w:pPr>
        <w:tabs>
          <w:tab w:val="num" w:pos="3940"/>
        </w:tabs>
        <w:ind w:left="3940" w:hanging="360"/>
      </w:pPr>
      <w:rPr>
        <w:rFonts w:hint="default"/>
      </w:rPr>
    </w:lvl>
    <w:lvl w:ilvl="5">
      <w:start w:val="1"/>
      <w:numFmt w:val="bullet"/>
      <w:lvlText w:val=""/>
      <w:lvlJc w:val="left"/>
      <w:pPr>
        <w:tabs>
          <w:tab w:val="num" w:pos="4660"/>
        </w:tabs>
        <w:ind w:left="4660" w:hanging="360"/>
      </w:pPr>
      <w:rPr>
        <w:rFonts w:ascii="Wingdings" w:hAnsi="Wingdings" w:hint="default"/>
      </w:rPr>
    </w:lvl>
    <w:lvl w:ilvl="6">
      <w:start w:val="1"/>
      <w:numFmt w:val="bullet"/>
      <w:lvlText w:val=""/>
      <w:lvlJc w:val="left"/>
      <w:pPr>
        <w:tabs>
          <w:tab w:val="num" w:pos="5380"/>
        </w:tabs>
        <w:ind w:left="5380" w:hanging="360"/>
      </w:pPr>
      <w:rPr>
        <w:rFonts w:ascii="Symbol" w:hAnsi="Symbol" w:hint="default"/>
      </w:rPr>
    </w:lvl>
    <w:lvl w:ilvl="7">
      <w:start w:val="1"/>
      <w:numFmt w:val="bullet"/>
      <w:lvlText w:val="o"/>
      <w:lvlJc w:val="left"/>
      <w:pPr>
        <w:tabs>
          <w:tab w:val="num" w:pos="6100"/>
        </w:tabs>
        <w:ind w:left="6100" w:hanging="360"/>
      </w:pPr>
      <w:rPr>
        <w:rFonts w:ascii="Courier New" w:hAnsi="Courier New" w:hint="default"/>
      </w:rPr>
    </w:lvl>
    <w:lvl w:ilvl="8">
      <w:start w:val="1"/>
      <w:numFmt w:val="bullet"/>
      <w:lvlText w:val=""/>
      <w:lvlJc w:val="left"/>
      <w:pPr>
        <w:tabs>
          <w:tab w:val="num" w:pos="6820"/>
        </w:tabs>
        <w:ind w:left="6820" w:hanging="360"/>
      </w:pPr>
      <w:rPr>
        <w:rFonts w:ascii="Wingdings" w:hAnsi="Wingdings" w:hint="default"/>
      </w:rPr>
    </w:lvl>
  </w:abstractNum>
  <w:abstractNum w:abstractNumId="12" w15:restartNumberingAfterBreak="0">
    <w:nsid w:val="27F75AA1"/>
    <w:multiLevelType w:val="multilevel"/>
    <w:tmpl w:val="226845C2"/>
    <w:lvl w:ilvl="0">
      <w:start w:val="1"/>
      <w:numFmt w:val="decimal"/>
      <w:lvlText w:val="%1"/>
      <w:lvlJc w:val="left"/>
      <w:pPr>
        <w:ind w:left="450" w:hanging="450"/>
      </w:pPr>
    </w:lvl>
    <w:lvl w:ilvl="1">
      <w:start w:val="3"/>
      <w:numFmt w:val="decimal"/>
      <w:lvlText w:val="%1.%2"/>
      <w:lvlJc w:val="left"/>
      <w:pPr>
        <w:ind w:left="1712"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708" w:hanging="1440"/>
      </w:pPr>
    </w:lvl>
    <w:lvl w:ilvl="5">
      <w:start w:val="1"/>
      <w:numFmt w:val="decimal"/>
      <w:lvlText w:val="%1.%2.%3.%4.%5.%6"/>
      <w:lvlJc w:val="left"/>
      <w:pPr>
        <w:ind w:left="4635" w:hanging="1800"/>
      </w:pPr>
    </w:lvl>
    <w:lvl w:ilvl="6">
      <w:start w:val="1"/>
      <w:numFmt w:val="decimal"/>
      <w:lvlText w:val="%1.%2.%3.%4.%5.%6.%7"/>
      <w:lvlJc w:val="left"/>
      <w:pPr>
        <w:ind w:left="5202" w:hanging="1800"/>
      </w:pPr>
    </w:lvl>
    <w:lvl w:ilvl="7">
      <w:start w:val="1"/>
      <w:numFmt w:val="decimal"/>
      <w:lvlText w:val="%1.%2.%3.%4.%5.%6.%7.%8"/>
      <w:lvlJc w:val="left"/>
      <w:pPr>
        <w:ind w:left="6129" w:hanging="2160"/>
      </w:pPr>
    </w:lvl>
    <w:lvl w:ilvl="8">
      <w:start w:val="1"/>
      <w:numFmt w:val="decimal"/>
      <w:lvlText w:val="%1.%2.%3.%4.%5.%6.%7.%8.%9"/>
      <w:lvlJc w:val="left"/>
      <w:pPr>
        <w:ind w:left="7056" w:hanging="2520"/>
      </w:pPr>
    </w:lvl>
  </w:abstractNum>
  <w:abstractNum w:abstractNumId="13" w15:restartNumberingAfterBreak="0">
    <w:nsid w:val="31D209FA"/>
    <w:multiLevelType w:val="hybridMultilevel"/>
    <w:tmpl w:val="1068B414"/>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631F94"/>
    <w:multiLevelType w:val="multilevel"/>
    <w:tmpl w:val="93106AF4"/>
    <w:lvl w:ilvl="0">
      <w:start w:val="1"/>
      <w:numFmt w:val="decimal"/>
      <w:lvlText w:val="%1."/>
      <w:lvlJc w:val="left"/>
      <w:pPr>
        <w:ind w:left="567" w:hanging="340"/>
      </w:pPr>
      <w:rPr>
        <w:rFonts w:ascii="Telefonica Headline Light" w:hAnsi="Telefonica Headline Light" w:hint="default"/>
        <w:b/>
        <w:i w:val="0"/>
        <w:sz w:val="4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AD7903"/>
    <w:multiLevelType w:val="hybridMultilevel"/>
    <w:tmpl w:val="D36A14DC"/>
    <w:lvl w:ilvl="0" w:tplc="7C345F4C">
      <w:start w:val="1"/>
      <w:numFmt w:val="bullet"/>
      <w:pStyle w:val="BulletNivel2"/>
      <w:lvlText w:val=""/>
      <w:lvlJc w:val="left"/>
      <w:pPr>
        <w:ind w:left="1287" w:hanging="360"/>
      </w:pPr>
      <w:rPr>
        <w:rFonts w:ascii="Symbol" w:hAnsi="Symbol" w:hint="default"/>
        <w:b w:val="0"/>
        <w:i w:val="0"/>
        <w:color w:val="003245"/>
        <w:sz w:val="16"/>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44220034"/>
    <w:multiLevelType w:val="hybridMultilevel"/>
    <w:tmpl w:val="BFF4A0A4"/>
    <w:lvl w:ilvl="0" w:tplc="2124CDAC">
      <w:start w:val="1"/>
      <w:numFmt w:val="bullet"/>
      <w:pStyle w:val="BulletNivel3"/>
      <w:lvlText w:val=""/>
      <w:lvlJc w:val="left"/>
      <w:pPr>
        <w:ind w:left="1571" w:hanging="360"/>
      </w:pPr>
      <w:rPr>
        <w:rFonts w:ascii="Symbol" w:hAnsi="Symbol" w:hint="default"/>
        <w:b w:val="0"/>
        <w:i w:val="0"/>
        <w:color w:val="003245"/>
        <w:sz w:val="16"/>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7" w15:restartNumberingAfterBreak="0">
    <w:nsid w:val="507610F4"/>
    <w:multiLevelType w:val="hybridMultilevel"/>
    <w:tmpl w:val="2320D668"/>
    <w:lvl w:ilvl="0" w:tplc="FDA8CA44">
      <w:start w:val="1"/>
      <w:numFmt w:val="bullet"/>
      <w:lvlText w:val=""/>
      <w:lvlJc w:val="left"/>
      <w:pPr>
        <w:ind w:left="1040" w:hanging="360"/>
      </w:pPr>
      <w:rPr>
        <w:rFonts w:ascii="Symbol" w:hAnsi="Symbol" w:hint="default"/>
        <w:b w:val="0"/>
        <w:i w:val="0"/>
        <w:color w:val="003245"/>
        <w:sz w:val="16"/>
        <w:szCs w:val="16"/>
      </w:rPr>
    </w:lvl>
    <w:lvl w:ilvl="1" w:tplc="B372A8B6">
      <w:numFmt w:val="bullet"/>
      <w:lvlText w:val="–"/>
      <w:lvlJc w:val="left"/>
      <w:pPr>
        <w:tabs>
          <w:tab w:val="num" w:pos="1156"/>
        </w:tabs>
        <w:ind w:left="1156" w:hanging="360"/>
      </w:pPr>
      <w:rPr>
        <w:rFonts w:ascii="Times New Roman" w:eastAsia="Times New Roman" w:hAnsi="Times New Roman" w:cs="Times New Roman" w:hint="default"/>
      </w:rPr>
    </w:lvl>
    <w:lvl w:ilvl="2" w:tplc="04090005" w:tentative="1">
      <w:start w:val="1"/>
      <w:numFmt w:val="bullet"/>
      <w:lvlText w:val=""/>
      <w:lvlJc w:val="left"/>
      <w:pPr>
        <w:tabs>
          <w:tab w:val="num" w:pos="1876"/>
        </w:tabs>
        <w:ind w:left="1876" w:hanging="360"/>
      </w:pPr>
      <w:rPr>
        <w:rFonts w:ascii="Wingdings" w:hAnsi="Wingdings" w:hint="default"/>
      </w:rPr>
    </w:lvl>
    <w:lvl w:ilvl="3" w:tplc="04090001" w:tentative="1">
      <w:start w:val="1"/>
      <w:numFmt w:val="bullet"/>
      <w:lvlText w:val=""/>
      <w:lvlJc w:val="left"/>
      <w:pPr>
        <w:tabs>
          <w:tab w:val="num" w:pos="2596"/>
        </w:tabs>
        <w:ind w:left="2596" w:hanging="360"/>
      </w:pPr>
      <w:rPr>
        <w:rFonts w:ascii="Symbol" w:hAnsi="Symbol" w:hint="default"/>
      </w:rPr>
    </w:lvl>
    <w:lvl w:ilvl="4" w:tplc="04090003" w:tentative="1">
      <w:start w:val="1"/>
      <w:numFmt w:val="bullet"/>
      <w:lvlText w:val="o"/>
      <w:lvlJc w:val="left"/>
      <w:pPr>
        <w:tabs>
          <w:tab w:val="num" w:pos="3316"/>
        </w:tabs>
        <w:ind w:left="3316" w:hanging="360"/>
      </w:pPr>
      <w:rPr>
        <w:rFonts w:ascii="Courier New" w:hAnsi="Courier New" w:hint="default"/>
      </w:rPr>
    </w:lvl>
    <w:lvl w:ilvl="5" w:tplc="04090005" w:tentative="1">
      <w:start w:val="1"/>
      <w:numFmt w:val="bullet"/>
      <w:lvlText w:val=""/>
      <w:lvlJc w:val="left"/>
      <w:pPr>
        <w:tabs>
          <w:tab w:val="num" w:pos="4036"/>
        </w:tabs>
        <w:ind w:left="4036" w:hanging="360"/>
      </w:pPr>
      <w:rPr>
        <w:rFonts w:ascii="Wingdings" w:hAnsi="Wingdings" w:hint="default"/>
      </w:rPr>
    </w:lvl>
    <w:lvl w:ilvl="6" w:tplc="04090001" w:tentative="1">
      <w:start w:val="1"/>
      <w:numFmt w:val="bullet"/>
      <w:lvlText w:val=""/>
      <w:lvlJc w:val="left"/>
      <w:pPr>
        <w:tabs>
          <w:tab w:val="num" w:pos="4756"/>
        </w:tabs>
        <w:ind w:left="4756" w:hanging="360"/>
      </w:pPr>
      <w:rPr>
        <w:rFonts w:ascii="Symbol" w:hAnsi="Symbol" w:hint="default"/>
      </w:rPr>
    </w:lvl>
    <w:lvl w:ilvl="7" w:tplc="04090003" w:tentative="1">
      <w:start w:val="1"/>
      <w:numFmt w:val="bullet"/>
      <w:lvlText w:val="o"/>
      <w:lvlJc w:val="left"/>
      <w:pPr>
        <w:tabs>
          <w:tab w:val="num" w:pos="5476"/>
        </w:tabs>
        <w:ind w:left="5476" w:hanging="360"/>
      </w:pPr>
      <w:rPr>
        <w:rFonts w:ascii="Courier New" w:hAnsi="Courier New" w:hint="default"/>
      </w:rPr>
    </w:lvl>
    <w:lvl w:ilvl="8" w:tplc="04090005" w:tentative="1">
      <w:start w:val="1"/>
      <w:numFmt w:val="bullet"/>
      <w:lvlText w:val=""/>
      <w:lvlJc w:val="left"/>
      <w:pPr>
        <w:tabs>
          <w:tab w:val="num" w:pos="6196"/>
        </w:tabs>
        <w:ind w:left="6196" w:hanging="360"/>
      </w:pPr>
      <w:rPr>
        <w:rFonts w:ascii="Wingdings" w:hAnsi="Wingdings" w:hint="default"/>
      </w:rPr>
    </w:lvl>
  </w:abstractNum>
  <w:abstractNum w:abstractNumId="18" w15:restartNumberingAfterBreak="0">
    <w:nsid w:val="61FE0676"/>
    <w:multiLevelType w:val="hybridMultilevel"/>
    <w:tmpl w:val="764EEF02"/>
    <w:lvl w:ilvl="0" w:tplc="AF96AE9E">
      <w:start w:val="1"/>
      <w:numFmt w:val="bullet"/>
      <w:pStyle w:val="BulletVietatablaIbercomnivel1"/>
      <w:lvlText w:val=""/>
      <w:lvlJc w:val="left"/>
      <w:pPr>
        <w:tabs>
          <w:tab w:val="num" w:pos="417"/>
        </w:tabs>
        <w:ind w:left="113" w:hanging="56"/>
      </w:pPr>
      <w:rPr>
        <w:rFonts w:ascii="Symbol" w:hAnsi="Symbol" w:hint="default"/>
        <w:color w:val="003245"/>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215760"/>
    <w:multiLevelType w:val="multilevel"/>
    <w:tmpl w:val="F3385DA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caps w:val="0"/>
        <w:vanish w:val="0"/>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71E07B71"/>
    <w:multiLevelType w:val="hybridMultilevel"/>
    <w:tmpl w:val="C4CAED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775AED"/>
    <w:multiLevelType w:val="hybridMultilevel"/>
    <w:tmpl w:val="64A212C4"/>
    <w:lvl w:ilvl="0" w:tplc="9EB86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D0B5909"/>
    <w:multiLevelType w:val="hybridMultilevel"/>
    <w:tmpl w:val="F24CDE80"/>
    <w:lvl w:ilvl="0" w:tplc="944215B0">
      <w:start w:val="1"/>
      <w:numFmt w:val="bullet"/>
      <w:pStyle w:val="BulletVietatablaIbercomnivel2"/>
      <w:lvlText w:val="o"/>
      <w:lvlJc w:val="left"/>
      <w:pPr>
        <w:ind w:left="833" w:hanging="360"/>
      </w:pPr>
      <w:rPr>
        <w:rFonts w:ascii="Symbol" w:hAnsi="Symbol" w:cs="Courier New" w:hint="default"/>
        <w:sz w:val="12"/>
        <w:szCs w:val="12"/>
      </w:rPr>
    </w:lvl>
    <w:lvl w:ilvl="1" w:tplc="0C0A0003">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num w:numId="1">
    <w:abstractNumId w:val="11"/>
  </w:num>
  <w:num w:numId="2">
    <w:abstractNumId w:val="14"/>
  </w:num>
  <w:num w:numId="3">
    <w:abstractNumId w:val="15"/>
  </w:num>
  <w:num w:numId="4">
    <w:abstractNumId w:val="16"/>
  </w:num>
  <w:num w:numId="5">
    <w:abstractNumId w:val="17"/>
  </w:num>
  <w:num w:numId="6">
    <w:abstractNumId w:val="18"/>
  </w:num>
  <w:num w:numId="7">
    <w:abstractNumId w:val="22"/>
  </w:num>
  <w:num w:numId="8">
    <w:abstractNumId w:val="9"/>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21"/>
  </w:num>
  <w:num w:numId="19">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9"/>
  </w:num>
  <w:num w:numId="25">
    <w:abstractNumId w:val="19"/>
  </w:num>
  <w:num w:numId="26">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pt-BR"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n-US"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n-GB" w:vendorID="64" w:dllVersion="0" w:nlCheck="1" w:checkStyle="0"/>
  <w:activeWritingStyle w:appName="MSWord" w:lang="es-ES" w:vendorID="9" w:dllVersion="512" w:checkStyle="1"/>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2"/>
  <w:defaultTabStop w:val="851"/>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D08"/>
    <w:rsid w:val="00000055"/>
    <w:rsid w:val="00001ADC"/>
    <w:rsid w:val="00015584"/>
    <w:rsid w:val="00017F8E"/>
    <w:rsid w:val="000205B4"/>
    <w:rsid w:val="00020C92"/>
    <w:rsid w:val="00022C4E"/>
    <w:rsid w:val="00023B3F"/>
    <w:rsid w:val="000306D9"/>
    <w:rsid w:val="00032DFC"/>
    <w:rsid w:val="000337AB"/>
    <w:rsid w:val="00036C1E"/>
    <w:rsid w:val="00041C81"/>
    <w:rsid w:val="00043C6B"/>
    <w:rsid w:val="000467F3"/>
    <w:rsid w:val="00051CF7"/>
    <w:rsid w:val="00053F8C"/>
    <w:rsid w:val="00061408"/>
    <w:rsid w:val="000628D1"/>
    <w:rsid w:val="00063C9B"/>
    <w:rsid w:val="000640E9"/>
    <w:rsid w:val="00065485"/>
    <w:rsid w:val="00065493"/>
    <w:rsid w:val="000663F0"/>
    <w:rsid w:val="00071DEF"/>
    <w:rsid w:val="00075CD6"/>
    <w:rsid w:val="000853BD"/>
    <w:rsid w:val="00087671"/>
    <w:rsid w:val="000876DE"/>
    <w:rsid w:val="00095620"/>
    <w:rsid w:val="000A4AA0"/>
    <w:rsid w:val="000B6577"/>
    <w:rsid w:val="000C36FB"/>
    <w:rsid w:val="000C42C8"/>
    <w:rsid w:val="000C7E2A"/>
    <w:rsid w:val="000D0316"/>
    <w:rsid w:val="000D5106"/>
    <w:rsid w:val="000E0E37"/>
    <w:rsid w:val="000E1321"/>
    <w:rsid w:val="000E6554"/>
    <w:rsid w:val="000F4FC6"/>
    <w:rsid w:val="00105A60"/>
    <w:rsid w:val="00107F2D"/>
    <w:rsid w:val="001205D4"/>
    <w:rsid w:val="001231D4"/>
    <w:rsid w:val="00125764"/>
    <w:rsid w:val="0012788B"/>
    <w:rsid w:val="00127D13"/>
    <w:rsid w:val="00130C59"/>
    <w:rsid w:val="00142DAB"/>
    <w:rsid w:val="0014424D"/>
    <w:rsid w:val="00144F1A"/>
    <w:rsid w:val="00147410"/>
    <w:rsid w:val="00150FE2"/>
    <w:rsid w:val="001523BA"/>
    <w:rsid w:val="00152825"/>
    <w:rsid w:val="00152BAE"/>
    <w:rsid w:val="00152E7A"/>
    <w:rsid w:val="00153223"/>
    <w:rsid w:val="00153E06"/>
    <w:rsid w:val="00157941"/>
    <w:rsid w:val="001605F2"/>
    <w:rsid w:val="001653AF"/>
    <w:rsid w:val="00167097"/>
    <w:rsid w:val="0017398C"/>
    <w:rsid w:val="00175005"/>
    <w:rsid w:val="00183A9F"/>
    <w:rsid w:val="00195A53"/>
    <w:rsid w:val="001A725B"/>
    <w:rsid w:val="001B19BC"/>
    <w:rsid w:val="001B1A78"/>
    <w:rsid w:val="001B2C72"/>
    <w:rsid w:val="001B407D"/>
    <w:rsid w:val="001B70FA"/>
    <w:rsid w:val="001B746A"/>
    <w:rsid w:val="001C0849"/>
    <w:rsid w:val="001C35FA"/>
    <w:rsid w:val="001C46E0"/>
    <w:rsid w:val="001C4987"/>
    <w:rsid w:val="001C59BD"/>
    <w:rsid w:val="001C6A87"/>
    <w:rsid w:val="001C7353"/>
    <w:rsid w:val="001D6678"/>
    <w:rsid w:val="001D6C01"/>
    <w:rsid w:val="001E098C"/>
    <w:rsid w:val="001E1DEF"/>
    <w:rsid w:val="001E3246"/>
    <w:rsid w:val="001E5C86"/>
    <w:rsid w:val="001F22F7"/>
    <w:rsid w:val="001F2747"/>
    <w:rsid w:val="00200300"/>
    <w:rsid w:val="00201138"/>
    <w:rsid w:val="00205D19"/>
    <w:rsid w:val="00210F35"/>
    <w:rsid w:val="002126B7"/>
    <w:rsid w:val="002165CB"/>
    <w:rsid w:val="00216E96"/>
    <w:rsid w:val="00221A47"/>
    <w:rsid w:val="002248DB"/>
    <w:rsid w:val="00224AC5"/>
    <w:rsid w:val="00225F18"/>
    <w:rsid w:val="002264FD"/>
    <w:rsid w:val="0023011D"/>
    <w:rsid w:val="00230AA3"/>
    <w:rsid w:val="00230C90"/>
    <w:rsid w:val="002314DA"/>
    <w:rsid w:val="002346C8"/>
    <w:rsid w:val="002348D1"/>
    <w:rsid w:val="00237466"/>
    <w:rsid w:val="002404DF"/>
    <w:rsid w:val="00242B54"/>
    <w:rsid w:val="00243F1A"/>
    <w:rsid w:val="00244F6A"/>
    <w:rsid w:val="00246516"/>
    <w:rsid w:val="00247F20"/>
    <w:rsid w:val="00252F1F"/>
    <w:rsid w:val="00253A41"/>
    <w:rsid w:val="00257D29"/>
    <w:rsid w:val="002604AC"/>
    <w:rsid w:val="0026379B"/>
    <w:rsid w:val="00264C84"/>
    <w:rsid w:val="00265AE4"/>
    <w:rsid w:val="002703C9"/>
    <w:rsid w:val="002707D9"/>
    <w:rsid w:val="00273371"/>
    <w:rsid w:val="00274CE4"/>
    <w:rsid w:val="0027756E"/>
    <w:rsid w:val="002775A4"/>
    <w:rsid w:val="002875E0"/>
    <w:rsid w:val="00287DE9"/>
    <w:rsid w:val="0029013F"/>
    <w:rsid w:val="002966F7"/>
    <w:rsid w:val="002A005D"/>
    <w:rsid w:val="002A264F"/>
    <w:rsid w:val="002A414B"/>
    <w:rsid w:val="002A41A9"/>
    <w:rsid w:val="002A7057"/>
    <w:rsid w:val="002A75C4"/>
    <w:rsid w:val="002B0275"/>
    <w:rsid w:val="002B091E"/>
    <w:rsid w:val="002B0D86"/>
    <w:rsid w:val="002B3A04"/>
    <w:rsid w:val="002B7412"/>
    <w:rsid w:val="002C303C"/>
    <w:rsid w:val="002C4A53"/>
    <w:rsid w:val="002C7773"/>
    <w:rsid w:val="002D4367"/>
    <w:rsid w:val="002E406B"/>
    <w:rsid w:val="002E5922"/>
    <w:rsid w:val="002E7339"/>
    <w:rsid w:val="002E762B"/>
    <w:rsid w:val="002F657D"/>
    <w:rsid w:val="00301203"/>
    <w:rsid w:val="003029CB"/>
    <w:rsid w:val="00310D64"/>
    <w:rsid w:val="003138C2"/>
    <w:rsid w:val="00313D47"/>
    <w:rsid w:val="00315439"/>
    <w:rsid w:val="00320247"/>
    <w:rsid w:val="00323A16"/>
    <w:rsid w:val="00325D0E"/>
    <w:rsid w:val="00331E26"/>
    <w:rsid w:val="0033426A"/>
    <w:rsid w:val="00336D46"/>
    <w:rsid w:val="00336E82"/>
    <w:rsid w:val="00351854"/>
    <w:rsid w:val="003548B7"/>
    <w:rsid w:val="00355DA0"/>
    <w:rsid w:val="00356199"/>
    <w:rsid w:val="003600EB"/>
    <w:rsid w:val="00360D86"/>
    <w:rsid w:val="00360EF4"/>
    <w:rsid w:val="0037084F"/>
    <w:rsid w:val="00374914"/>
    <w:rsid w:val="00376B82"/>
    <w:rsid w:val="00385653"/>
    <w:rsid w:val="00387617"/>
    <w:rsid w:val="00390805"/>
    <w:rsid w:val="00394CA2"/>
    <w:rsid w:val="00397F0D"/>
    <w:rsid w:val="003A1217"/>
    <w:rsid w:val="003A68B3"/>
    <w:rsid w:val="003B3A57"/>
    <w:rsid w:val="003B439C"/>
    <w:rsid w:val="003B4FD0"/>
    <w:rsid w:val="003B718D"/>
    <w:rsid w:val="003D00EC"/>
    <w:rsid w:val="003D2F1D"/>
    <w:rsid w:val="003D2F87"/>
    <w:rsid w:val="003D3E03"/>
    <w:rsid w:val="003D425F"/>
    <w:rsid w:val="003D6A32"/>
    <w:rsid w:val="003E1B11"/>
    <w:rsid w:val="003E32FB"/>
    <w:rsid w:val="003E5CD4"/>
    <w:rsid w:val="003E7B0D"/>
    <w:rsid w:val="003F3E83"/>
    <w:rsid w:val="003F405B"/>
    <w:rsid w:val="003F6825"/>
    <w:rsid w:val="003F7383"/>
    <w:rsid w:val="00400E24"/>
    <w:rsid w:val="00402CEA"/>
    <w:rsid w:val="00403EB6"/>
    <w:rsid w:val="00410B1C"/>
    <w:rsid w:val="004110A2"/>
    <w:rsid w:val="004146B6"/>
    <w:rsid w:val="004355AA"/>
    <w:rsid w:val="004363A3"/>
    <w:rsid w:val="00437CCE"/>
    <w:rsid w:val="00443608"/>
    <w:rsid w:val="0044734D"/>
    <w:rsid w:val="00447FDC"/>
    <w:rsid w:val="004510EA"/>
    <w:rsid w:val="00456F32"/>
    <w:rsid w:val="004573BD"/>
    <w:rsid w:val="004578FD"/>
    <w:rsid w:val="004618AA"/>
    <w:rsid w:val="0046261E"/>
    <w:rsid w:val="0046531F"/>
    <w:rsid w:val="0047210A"/>
    <w:rsid w:val="00472222"/>
    <w:rsid w:val="004806FA"/>
    <w:rsid w:val="004819DB"/>
    <w:rsid w:val="00482378"/>
    <w:rsid w:val="00484DBE"/>
    <w:rsid w:val="00493783"/>
    <w:rsid w:val="00495AC9"/>
    <w:rsid w:val="004A491B"/>
    <w:rsid w:val="004A5AD8"/>
    <w:rsid w:val="004A7524"/>
    <w:rsid w:val="004B10C0"/>
    <w:rsid w:val="004B354E"/>
    <w:rsid w:val="004B3A05"/>
    <w:rsid w:val="004B5325"/>
    <w:rsid w:val="004B58F0"/>
    <w:rsid w:val="004C5BF4"/>
    <w:rsid w:val="004C72BB"/>
    <w:rsid w:val="004C7C8D"/>
    <w:rsid w:val="004D10EC"/>
    <w:rsid w:val="004D15F0"/>
    <w:rsid w:val="004D2414"/>
    <w:rsid w:val="004D2B48"/>
    <w:rsid w:val="004E24E9"/>
    <w:rsid w:val="004E4E19"/>
    <w:rsid w:val="004E5334"/>
    <w:rsid w:val="004E75E1"/>
    <w:rsid w:val="004F086B"/>
    <w:rsid w:val="004F5130"/>
    <w:rsid w:val="004F5569"/>
    <w:rsid w:val="004F5CF6"/>
    <w:rsid w:val="00502659"/>
    <w:rsid w:val="00502BFC"/>
    <w:rsid w:val="00510BB4"/>
    <w:rsid w:val="005129C1"/>
    <w:rsid w:val="00512F9F"/>
    <w:rsid w:val="00513FEA"/>
    <w:rsid w:val="00523CCB"/>
    <w:rsid w:val="00525002"/>
    <w:rsid w:val="00525CDA"/>
    <w:rsid w:val="00527C72"/>
    <w:rsid w:val="005302F1"/>
    <w:rsid w:val="005304F9"/>
    <w:rsid w:val="00531EA5"/>
    <w:rsid w:val="005325DE"/>
    <w:rsid w:val="005412D8"/>
    <w:rsid w:val="00541D58"/>
    <w:rsid w:val="00542707"/>
    <w:rsid w:val="00543CFA"/>
    <w:rsid w:val="00550882"/>
    <w:rsid w:val="00551BD0"/>
    <w:rsid w:val="005569C0"/>
    <w:rsid w:val="00557BFA"/>
    <w:rsid w:val="00564826"/>
    <w:rsid w:val="00565514"/>
    <w:rsid w:val="005662B9"/>
    <w:rsid w:val="00566F4B"/>
    <w:rsid w:val="00571F6C"/>
    <w:rsid w:val="005732F0"/>
    <w:rsid w:val="00576CB1"/>
    <w:rsid w:val="00582D8F"/>
    <w:rsid w:val="0058431C"/>
    <w:rsid w:val="0058484D"/>
    <w:rsid w:val="00584FE6"/>
    <w:rsid w:val="00591BB3"/>
    <w:rsid w:val="00591D7C"/>
    <w:rsid w:val="0059211C"/>
    <w:rsid w:val="005A3EF0"/>
    <w:rsid w:val="005A3F71"/>
    <w:rsid w:val="005A4A46"/>
    <w:rsid w:val="005A4AD9"/>
    <w:rsid w:val="005A674C"/>
    <w:rsid w:val="005B09FA"/>
    <w:rsid w:val="005B1BC6"/>
    <w:rsid w:val="005B1D93"/>
    <w:rsid w:val="005B1EFE"/>
    <w:rsid w:val="005B40BB"/>
    <w:rsid w:val="005B5E6A"/>
    <w:rsid w:val="005C0423"/>
    <w:rsid w:val="005C2552"/>
    <w:rsid w:val="005C3107"/>
    <w:rsid w:val="005C43C4"/>
    <w:rsid w:val="005D0413"/>
    <w:rsid w:val="005D2534"/>
    <w:rsid w:val="005E19D7"/>
    <w:rsid w:val="005E567C"/>
    <w:rsid w:val="005F2274"/>
    <w:rsid w:val="005F25BF"/>
    <w:rsid w:val="005F4656"/>
    <w:rsid w:val="00601A57"/>
    <w:rsid w:val="006026AF"/>
    <w:rsid w:val="0060499E"/>
    <w:rsid w:val="00605D28"/>
    <w:rsid w:val="00606781"/>
    <w:rsid w:val="00606C4E"/>
    <w:rsid w:val="006072A5"/>
    <w:rsid w:val="00610A77"/>
    <w:rsid w:val="006138E7"/>
    <w:rsid w:val="00614B51"/>
    <w:rsid w:val="006170E5"/>
    <w:rsid w:val="00621AFA"/>
    <w:rsid w:val="006249B4"/>
    <w:rsid w:val="0062730E"/>
    <w:rsid w:val="00627717"/>
    <w:rsid w:val="00627A4A"/>
    <w:rsid w:val="00630121"/>
    <w:rsid w:val="006331D8"/>
    <w:rsid w:val="00633C8E"/>
    <w:rsid w:val="00640D9E"/>
    <w:rsid w:val="0064201E"/>
    <w:rsid w:val="006510D4"/>
    <w:rsid w:val="006514EA"/>
    <w:rsid w:val="00651E17"/>
    <w:rsid w:val="00657030"/>
    <w:rsid w:val="006644C2"/>
    <w:rsid w:val="0066455C"/>
    <w:rsid w:val="00664D47"/>
    <w:rsid w:val="00670E5E"/>
    <w:rsid w:val="00671934"/>
    <w:rsid w:val="00675043"/>
    <w:rsid w:val="00677E56"/>
    <w:rsid w:val="00682134"/>
    <w:rsid w:val="00684E44"/>
    <w:rsid w:val="00694671"/>
    <w:rsid w:val="00694C25"/>
    <w:rsid w:val="006A2AA9"/>
    <w:rsid w:val="006A313B"/>
    <w:rsid w:val="006A68A0"/>
    <w:rsid w:val="006A69FF"/>
    <w:rsid w:val="006A7A5C"/>
    <w:rsid w:val="006A7DFE"/>
    <w:rsid w:val="006B24BE"/>
    <w:rsid w:val="006B43BA"/>
    <w:rsid w:val="006C0856"/>
    <w:rsid w:val="006D0921"/>
    <w:rsid w:val="006D267E"/>
    <w:rsid w:val="006D3240"/>
    <w:rsid w:val="006D36A7"/>
    <w:rsid w:val="006D4419"/>
    <w:rsid w:val="006D4DF6"/>
    <w:rsid w:val="006D53C0"/>
    <w:rsid w:val="006D55DD"/>
    <w:rsid w:val="006E27AE"/>
    <w:rsid w:val="006F0A05"/>
    <w:rsid w:val="006F3DF3"/>
    <w:rsid w:val="006F60E4"/>
    <w:rsid w:val="006F612E"/>
    <w:rsid w:val="0070143F"/>
    <w:rsid w:val="00710AFB"/>
    <w:rsid w:val="00711068"/>
    <w:rsid w:val="007118BE"/>
    <w:rsid w:val="007125FF"/>
    <w:rsid w:val="0071313A"/>
    <w:rsid w:val="00714DFE"/>
    <w:rsid w:val="0071692B"/>
    <w:rsid w:val="007209ED"/>
    <w:rsid w:val="00720F6E"/>
    <w:rsid w:val="00730A7B"/>
    <w:rsid w:val="00732DAE"/>
    <w:rsid w:val="007373A5"/>
    <w:rsid w:val="00740462"/>
    <w:rsid w:val="00740D0E"/>
    <w:rsid w:val="007435C1"/>
    <w:rsid w:val="00746E9C"/>
    <w:rsid w:val="007474CC"/>
    <w:rsid w:val="00747CDD"/>
    <w:rsid w:val="007513B2"/>
    <w:rsid w:val="00762B0F"/>
    <w:rsid w:val="00765460"/>
    <w:rsid w:val="007704A7"/>
    <w:rsid w:val="00777F9F"/>
    <w:rsid w:val="00777FD7"/>
    <w:rsid w:val="007801BC"/>
    <w:rsid w:val="00792389"/>
    <w:rsid w:val="00795CD7"/>
    <w:rsid w:val="007A2780"/>
    <w:rsid w:val="007C0791"/>
    <w:rsid w:val="007C079A"/>
    <w:rsid w:val="007D0ED2"/>
    <w:rsid w:val="007D62E1"/>
    <w:rsid w:val="007D794A"/>
    <w:rsid w:val="007E22DC"/>
    <w:rsid w:val="007E3342"/>
    <w:rsid w:val="007E3F75"/>
    <w:rsid w:val="007E741C"/>
    <w:rsid w:val="007F33B7"/>
    <w:rsid w:val="007F4B09"/>
    <w:rsid w:val="00806132"/>
    <w:rsid w:val="00806DEB"/>
    <w:rsid w:val="00810427"/>
    <w:rsid w:val="00814162"/>
    <w:rsid w:val="00815F22"/>
    <w:rsid w:val="00823834"/>
    <w:rsid w:val="008327FE"/>
    <w:rsid w:val="00832ED3"/>
    <w:rsid w:val="00836141"/>
    <w:rsid w:val="008421A0"/>
    <w:rsid w:val="008421F2"/>
    <w:rsid w:val="00845DF7"/>
    <w:rsid w:val="008536AD"/>
    <w:rsid w:val="00855230"/>
    <w:rsid w:val="00856001"/>
    <w:rsid w:val="00857867"/>
    <w:rsid w:val="00860864"/>
    <w:rsid w:val="0086249F"/>
    <w:rsid w:val="008673C2"/>
    <w:rsid w:val="00867583"/>
    <w:rsid w:val="00871B47"/>
    <w:rsid w:val="008740D6"/>
    <w:rsid w:val="00875D95"/>
    <w:rsid w:val="00876879"/>
    <w:rsid w:val="00893BA5"/>
    <w:rsid w:val="0089544E"/>
    <w:rsid w:val="00895FD9"/>
    <w:rsid w:val="00896065"/>
    <w:rsid w:val="0089726B"/>
    <w:rsid w:val="008A21C3"/>
    <w:rsid w:val="008A246F"/>
    <w:rsid w:val="008A48AA"/>
    <w:rsid w:val="008A54F0"/>
    <w:rsid w:val="008B3FB4"/>
    <w:rsid w:val="008B45E3"/>
    <w:rsid w:val="008B4709"/>
    <w:rsid w:val="008C0558"/>
    <w:rsid w:val="008C2C3A"/>
    <w:rsid w:val="008C6B39"/>
    <w:rsid w:val="008D206A"/>
    <w:rsid w:val="008D2767"/>
    <w:rsid w:val="008D62A1"/>
    <w:rsid w:val="008E2CC8"/>
    <w:rsid w:val="008E7924"/>
    <w:rsid w:val="008F0CA9"/>
    <w:rsid w:val="008F2934"/>
    <w:rsid w:val="008F40E9"/>
    <w:rsid w:val="008F4B57"/>
    <w:rsid w:val="008F7D61"/>
    <w:rsid w:val="0090289E"/>
    <w:rsid w:val="00905550"/>
    <w:rsid w:val="0091029A"/>
    <w:rsid w:val="00914509"/>
    <w:rsid w:val="00926495"/>
    <w:rsid w:val="009269E2"/>
    <w:rsid w:val="00932EC4"/>
    <w:rsid w:val="009429DE"/>
    <w:rsid w:val="00945291"/>
    <w:rsid w:val="00957068"/>
    <w:rsid w:val="00960E8A"/>
    <w:rsid w:val="009672D4"/>
    <w:rsid w:val="00967F78"/>
    <w:rsid w:val="009908CA"/>
    <w:rsid w:val="009913CA"/>
    <w:rsid w:val="00993CBC"/>
    <w:rsid w:val="00994F5B"/>
    <w:rsid w:val="009A010C"/>
    <w:rsid w:val="009A1B1B"/>
    <w:rsid w:val="009A6269"/>
    <w:rsid w:val="009A68FC"/>
    <w:rsid w:val="009B031A"/>
    <w:rsid w:val="009B317C"/>
    <w:rsid w:val="009B4F45"/>
    <w:rsid w:val="009B4FD8"/>
    <w:rsid w:val="009B649A"/>
    <w:rsid w:val="009B749E"/>
    <w:rsid w:val="009C3343"/>
    <w:rsid w:val="009D04FB"/>
    <w:rsid w:val="009D31F8"/>
    <w:rsid w:val="009D3CDC"/>
    <w:rsid w:val="009D7853"/>
    <w:rsid w:val="009E6F73"/>
    <w:rsid w:val="009F1552"/>
    <w:rsid w:val="009F1797"/>
    <w:rsid w:val="009F3189"/>
    <w:rsid w:val="009F5CF1"/>
    <w:rsid w:val="009F691C"/>
    <w:rsid w:val="00A0093D"/>
    <w:rsid w:val="00A045AB"/>
    <w:rsid w:val="00A1066B"/>
    <w:rsid w:val="00A115A0"/>
    <w:rsid w:val="00A2192F"/>
    <w:rsid w:val="00A21A4B"/>
    <w:rsid w:val="00A23056"/>
    <w:rsid w:val="00A278D5"/>
    <w:rsid w:val="00A3593D"/>
    <w:rsid w:val="00A37038"/>
    <w:rsid w:val="00A40AAD"/>
    <w:rsid w:val="00A47945"/>
    <w:rsid w:val="00A53A70"/>
    <w:rsid w:val="00A606F9"/>
    <w:rsid w:val="00A66AA4"/>
    <w:rsid w:val="00A66B61"/>
    <w:rsid w:val="00A70DC8"/>
    <w:rsid w:val="00A75243"/>
    <w:rsid w:val="00A843CC"/>
    <w:rsid w:val="00A85587"/>
    <w:rsid w:val="00A91887"/>
    <w:rsid w:val="00A93677"/>
    <w:rsid w:val="00A94372"/>
    <w:rsid w:val="00AA3677"/>
    <w:rsid w:val="00AA4C48"/>
    <w:rsid w:val="00AA5E53"/>
    <w:rsid w:val="00AA63C8"/>
    <w:rsid w:val="00AB209D"/>
    <w:rsid w:val="00AB30B8"/>
    <w:rsid w:val="00AC1B79"/>
    <w:rsid w:val="00AC6492"/>
    <w:rsid w:val="00AD50BA"/>
    <w:rsid w:val="00AD5F06"/>
    <w:rsid w:val="00AE0D32"/>
    <w:rsid w:val="00AE23C6"/>
    <w:rsid w:val="00AE2B7F"/>
    <w:rsid w:val="00AE40A0"/>
    <w:rsid w:val="00AE6034"/>
    <w:rsid w:val="00AF5FE0"/>
    <w:rsid w:val="00B0044D"/>
    <w:rsid w:val="00B00844"/>
    <w:rsid w:val="00B036BD"/>
    <w:rsid w:val="00B13142"/>
    <w:rsid w:val="00B17FF2"/>
    <w:rsid w:val="00B23F73"/>
    <w:rsid w:val="00B24387"/>
    <w:rsid w:val="00B273C4"/>
    <w:rsid w:val="00B335A6"/>
    <w:rsid w:val="00B4689E"/>
    <w:rsid w:val="00B47530"/>
    <w:rsid w:val="00B508CE"/>
    <w:rsid w:val="00B5271B"/>
    <w:rsid w:val="00B54BEA"/>
    <w:rsid w:val="00B5769E"/>
    <w:rsid w:val="00B60C8F"/>
    <w:rsid w:val="00B61DD2"/>
    <w:rsid w:val="00B660EB"/>
    <w:rsid w:val="00B70F2E"/>
    <w:rsid w:val="00B710AA"/>
    <w:rsid w:val="00B725EA"/>
    <w:rsid w:val="00B73613"/>
    <w:rsid w:val="00B74368"/>
    <w:rsid w:val="00B77969"/>
    <w:rsid w:val="00B82200"/>
    <w:rsid w:val="00B846A3"/>
    <w:rsid w:val="00B85C08"/>
    <w:rsid w:val="00BA2468"/>
    <w:rsid w:val="00BA315C"/>
    <w:rsid w:val="00BB26C6"/>
    <w:rsid w:val="00BB369B"/>
    <w:rsid w:val="00BB510C"/>
    <w:rsid w:val="00BB52DA"/>
    <w:rsid w:val="00BB70DE"/>
    <w:rsid w:val="00BC24C2"/>
    <w:rsid w:val="00BC272F"/>
    <w:rsid w:val="00BC62F3"/>
    <w:rsid w:val="00BD22B0"/>
    <w:rsid w:val="00BD3002"/>
    <w:rsid w:val="00BD3C4F"/>
    <w:rsid w:val="00BD5EFF"/>
    <w:rsid w:val="00BE3069"/>
    <w:rsid w:val="00BE316C"/>
    <w:rsid w:val="00BF4DE3"/>
    <w:rsid w:val="00BF59EA"/>
    <w:rsid w:val="00C01631"/>
    <w:rsid w:val="00C1121E"/>
    <w:rsid w:val="00C11F13"/>
    <w:rsid w:val="00C138F0"/>
    <w:rsid w:val="00C14846"/>
    <w:rsid w:val="00C16382"/>
    <w:rsid w:val="00C2470E"/>
    <w:rsid w:val="00C2644A"/>
    <w:rsid w:val="00C267DC"/>
    <w:rsid w:val="00C2707F"/>
    <w:rsid w:val="00C37095"/>
    <w:rsid w:val="00C40736"/>
    <w:rsid w:val="00C511B4"/>
    <w:rsid w:val="00C53E4F"/>
    <w:rsid w:val="00C54377"/>
    <w:rsid w:val="00C56DDE"/>
    <w:rsid w:val="00C6099B"/>
    <w:rsid w:val="00C61C3F"/>
    <w:rsid w:val="00C654CE"/>
    <w:rsid w:val="00C657C4"/>
    <w:rsid w:val="00C814A1"/>
    <w:rsid w:val="00C87443"/>
    <w:rsid w:val="00C90B8C"/>
    <w:rsid w:val="00C90D64"/>
    <w:rsid w:val="00C91EDC"/>
    <w:rsid w:val="00C95500"/>
    <w:rsid w:val="00C960B0"/>
    <w:rsid w:val="00CA1733"/>
    <w:rsid w:val="00CA3278"/>
    <w:rsid w:val="00CB3286"/>
    <w:rsid w:val="00CB4174"/>
    <w:rsid w:val="00CB51B6"/>
    <w:rsid w:val="00CB5C8B"/>
    <w:rsid w:val="00CB7B6D"/>
    <w:rsid w:val="00CC0A04"/>
    <w:rsid w:val="00CD3946"/>
    <w:rsid w:val="00CD7437"/>
    <w:rsid w:val="00CE1E34"/>
    <w:rsid w:val="00CF0682"/>
    <w:rsid w:val="00D03587"/>
    <w:rsid w:val="00D06F9D"/>
    <w:rsid w:val="00D07734"/>
    <w:rsid w:val="00D20DCC"/>
    <w:rsid w:val="00D22434"/>
    <w:rsid w:val="00D2786A"/>
    <w:rsid w:val="00D307D3"/>
    <w:rsid w:val="00D309FE"/>
    <w:rsid w:val="00D331CD"/>
    <w:rsid w:val="00D4012A"/>
    <w:rsid w:val="00D46363"/>
    <w:rsid w:val="00D47222"/>
    <w:rsid w:val="00D53B28"/>
    <w:rsid w:val="00D551CA"/>
    <w:rsid w:val="00D55ADC"/>
    <w:rsid w:val="00D56B28"/>
    <w:rsid w:val="00D5766A"/>
    <w:rsid w:val="00D62D07"/>
    <w:rsid w:val="00D6669D"/>
    <w:rsid w:val="00D67DB0"/>
    <w:rsid w:val="00D67E88"/>
    <w:rsid w:val="00D73701"/>
    <w:rsid w:val="00D75B75"/>
    <w:rsid w:val="00D7657E"/>
    <w:rsid w:val="00D76A40"/>
    <w:rsid w:val="00D81A92"/>
    <w:rsid w:val="00D8311F"/>
    <w:rsid w:val="00D83B4B"/>
    <w:rsid w:val="00D83BB1"/>
    <w:rsid w:val="00D922D1"/>
    <w:rsid w:val="00D953BC"/>
    <w:rsid w:val="00DA090B"/>
    <w:rsid w:val="00DA154B"/>
    <w:rsid w:val="00DA68CD"/>
    <w:rsid w:val="00DA73F4"/>
    <w:rsid w:val="00DB0C7E"/>
    <w:rsid w:val="00DC16B9"/>
    <w:rsid w:val="00DC1A62"/>
    <w:rsid w:val="00DC55F7"/>
    <w:rsid w:val="00DD4D5C"/>
    <w:rsid w:val="00DD678B"/>
    <w:rsid w:val="00DD708F"/>
    <w:rsid w:val="00DD7678"/>
    <w:rsid w:val="00DE6FDA"/>
    <w:rsid w:val="00DE7E29"/>
    <w:rsid w:val="00DF2609"/>
    <w:rsid w:val="00DF54FE"/>
    <w:rsid w:val="00DF7F3A"/>
    <w:rsid w:val="00E03DB6"/>
    <w:rsid w:val="00E05A66"/>
    <w:rsid w:val="00E06200"/>
    <w:rsid w:val="00E173AA"/>
    <w:rsid w:val="00E209A5"/>
    <w:rsid w:val="00E2397D"/>
    <w:rsid w:val="00E33F74"/>
    <w:rsid w:val="00E40654"/>
    <w:rsid w:val="00E41169"/>
    <w:rsid w:val="00E438EB"/>
    <w:rsid w:val="00E4413C"/>
    <w:rsid w:val="00E46B83"/>
    <w:rsid w:val="00E46B84"/>
    <w:rsid w:val="00E564DE"/>
    <w:rsid w:val="00E63B6F"/>
    <w:rsid w:val="00E6777C"/>
    <w:rsid w:val="00E711BD"/>
    <w:rsid w:val="00E81379"/>
    <w:rsid w:val="00E87625"/>
    <w:rsid w:val="00E93A2D"/>
    <w:rsid w:val="00E942C7"/>
    <w:rsid w:val="00E9488A"/>
    <w:rsid w:val="00E95E55"/>
    <w:rsid w:val="00EA20BE"/>
    <w:rsid w:val="00EA3720"/>
    <w:rsid w:val="00EA494E"/>
    <w:rsid w:val="00EA49E4"/>
    <w:rsid w:val="00EC0E39"/>
    <w:rsid w:val="00EC33FF"/>
    <w:rsid w:val="00EC5ED5"/>
    <w:rsid w:val="00EC7934"/>
    <w:rsid w:val="00ED0A69"/>
    <w:rsid w:val="00ED3A83"/>
    <w:rsid w:val="00ED57CC"/>
    <w:rsid w:val="00ED5AEA"/>
    <w:rsid w:val="00ED788D"/>
    <w:rsid w:val="00EE2ACD"/>
    <w:rsid w:val="00EE5939"/>
    <w:rsid w:val="00EE7B12"/>
    <w:rsid w:val="00EF364C"/>
    <w:rsid w:val="00EF51EA"/>
    <w:rsid w:val="00EF7981"/>
    <w:rsid w:val="00EF7DFA"/>
    <w:rsid w:val="00F00FE4"/>
    <w:rsid w:val="00F11D08"/>
    <w:rsid w:val="00F130E2"/>
    <w:rsid w:val="00F1358F"/>
    <w:rsid w:val="00F14D62"/>
    <w:rsid w:val="00F16E65"/>
    <w:rsid w:val="00F223E9"/>
    <w:rsid w:val="00F33B37"/>
    <w:rsid w:val="00F35A28"/>
    <w:rsid w:val="00F37141"/>
    <w:rsid w:val="00F40592"/>
    <w:rsid w:val="00F4314E"/>
    <w:rsid w:val="00F4575C"/>
    <w:rsid w:val="00F458E4"/>
    <w:rsid w:val="00F475D9"/>
    <w:rsid w:val="00F513C5"/>
    <w:rsid w:val="00F52BA9"/>
    <w:rsid w:val="00F53480"/>
    <w:rsid w:val="00F545A6"/>
    <w:rsid w:val="00F602B2"/>
    <w:rsid w:val="00F60D86"/>
    <w:rsid w:val="00F65C2C"/>
    <w:rsid w:val="00F65CC4"/>
    <w:rsid w:val="00F6619A"/>
    <w:rsid w:val="00F66A62"/>
    <w:rsid w:val="00F67D4E"/>
    <w:rsid w:val="00F71558"/>
    <w:rsid w:val="00F802AC"/>
    <w:rsid w:val="00F9072F"/>
    <w:rsid w:val="00F9205F"/>
    <w:rsid w:val="00FA3AB5"/>
    <w:rsid w:val="00FA6EB2"/>
    <w:rsid w:val="00FA7D43"/>
    <w:rsid w:val="00FB0AD1"/>
    <w:rsid w:val="00FB0CF6"/>
    <w:rsid w:val="00FB33DB"/>
    <w:rsid w:val="00FC43F0"/>
    <w:rsid w:val="00FC4AE1"/>
    <w:rsid w:val="00FD0776"/>
    <w:rsid w:val="00FD0D9A"/>
    <w:rsid w:val="00FD4596"/>
    <w:rsid w:val="00FE03ED"/>
    <w:rsid w:val="00FE225C"/>
    <w:rsid w:val="00FE6A31"/>
    <w:rsid w:val="00FF3D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6DADFB"/>
  <w15:chartTrackingRefBased/>
  <w15:docId w15:val="{C97EB499-221C-4F38-908F-045BFABCB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elefonica Text" w:eastAsia="Times New Roman" w:hAnsi="Telefonica Text"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note text" w:uiPriority="99" w:qFormat="1"/>
    <w:lsdException w:name="header" w:uiPriority="99"/>
    <w:lsdException w:name="footer" w:uiPriority="99"/>
    <w:lsdException w:name="caption" w:qFormat="1"/>
    <w:lsdException w:name="table of figures" w:uiPriority="99"/>
    <w:lsdException w:name="footnote reference" w:qFormat="1"/>
    <w:lsdException w:name="Hyperlink"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4AD9"/>
    <w:pPr>
      <w:jc w:val="both"/>
    </w:pPr>
  </w:style>
  <w:style w:type="paragraph" w:styleId="Ttulo1">
    <w:name w:val="heading 1"/>
    <w:next w:val="Normal"/>
    <w:link w:val="Ttulo1Car"/>
    <w:qFormat/>
    <w:rsid w:val="001653AF"/>
    <w:pPr>
      <w:keepNext/>
      <w:pageBreakBefore/>
      <w:numPr>
        <w:numId w:val="24"/>
      </w:numPr>
      <w:pBdr>
        <w:top w:val="single" w:sz="4" w:space="7" w:color="008597"/>
        <w:left w:val="single" w:sz="4" w:space="0" w:color="008597"/>
        <w:bottom w:val="single" w:sz="4" w:space="7" w:color="008597"/>
        <w:right w:val="single" w:sz="4" w:space="0" w:color="008597"/>
      </w:pBdr>
      <w:shd w:val="clear" w:color="auto" w:fill="0066FF"/>
      <w:tabs>
        <w:tab w:val="left" w:pos="851"/>
      </w:tabs>
      <w:spacing w:before="240" w:after="240"/>
      <w:outlineLvl w:val="0"/>
    </w:pPr>
    <w:rPr>
      <w:rFonts w:ascii="Telefonica Headline Light" w:hAnsi="Telefonica Headline Light" w:cs="Arial"/>
      <w:b/>
      <w:color w:val="FFFFFF"/>
      <w:sz w:val="40"/>
      <w:szCs w:val="40"/>
      <w:lang w:val="es-ES_tradnl" w:eastAsia="en-US"/>
    </w:rPr>
  </w:style>
  <w:style w:type="paragraph" w:styleId="Ttulo2">
    <w:name w:val="heading 2"/>
    <w:basedOn w:val="Ttulo1"/>
    <w:next w:val="Normal"/>
    <w:link w:val="Ttulo2Car"/>
    <w:qFormat/>
    <w:rsid w:val="00EC7934"/>
    <w:pPr>
      <w:keepLines/>
      <w:pageBreakBefore w:val="0"/>
      <w:numPr>
        <w:ilvl w:val="1"/>
      </w:numPr>
      <w:pBdr>
        <w:top w:val="none" w:sz="0" w:space="0" w:color="auto"/>
        <w:left w:val="none" w:sz="0" w:space="0" w:color="auto"/>
        <w:bottom w:val="none" w:sz="0" w:space="0" w:color="auto"/>
        <w:right w:val="none" w:sz="0" w:space="0" w:color="auto"/>
      </w:pBdr>
      <w:shd w:val="clear" w:color="auto" w:fill="auto"/>
      <w:tabs>
        <w:tab w:val="left" w:pos="567"/>
      </w:tabs>
      <w:outlineLvl w:val="1"/>
    </w:pPr>
    <w:rPr>
      <w:color w:val="003245"/>
      <w:sz w:val="32"/>
      <w:szCs w:val="32"/>
    </w:rPr>
  </w:style>
  <w:style w:type="paragraph" w:styleId="Ttulo3">
    <w:name w:val="heading 3"/>
    <w:basedOn w:val="Ttulo2"/>
    <w:next w:val="Normal"/>
    <w:link w:val="Ttulo3Car"/>
    <w:qFormat/>
    <w:rsid w:val="00AE0D32"/>
    <w:pPr>
      <w:numPr>
        <w:ilvl w:val="2"/>
      </w:numPr>
      <w:spacing w:after="180"/>
      <w:outlineLvl w:val="2"/>
    </w:pPr>
    <w:rPr>
      <w:bCs/>
      <w:sz w:val="28"/>
      <w:szCs w:val="26"/>
    </w:rPr>
  </w:style>
  <w:style w:type="paragraph" w:styleId="Ttulo4">
    <w:name w:val="heading 4"/>
    <w:basedOn w:val="Ttulo3"/>
    <w:next w:val="Normal"/>
    <w:link w:val="Ttulo4Car"/>
    <w:qFormat/>
    <w:rsid w:val="00CD3946"/>
    <w:pPr>
      <w:numPr>
        <w:ilvl w:val="3"/>
      </w:numPr>
      <w:tabs>
        <w:tab w:val="left" w:pos="1021"/>
      </w:tabs>
      <w:outlineLvl w:val="3"/>
    </w:pPr>
    <w:rPr>
      <w:bCs w:val="0"/>
      <w:sz w:val="24"/>
      <w:szCs w:val="28"/>
    </w:rPr>
  </w:style>
  <w:style w:type="paragraph" w:styleId="Ttulo5">
    <w:name w:val="heading 5"/>
    <w:basedOn w:val="Ttulo4"/>
    <w:next w:val="Normal"/>
    <w:qFormat/>
    <w:rsid w:val="009A6269"/>
    <w:pPr>
      <w:numPr>
        <w:ilvl w:val="4"/>
      </w:numPr>
      <w:tabs>
        <w:tab w:val="clear" w:pos="1021"/>
        <w:tab w:val="left" w:pos="1134"/>
      </w:tabs>
      <w:outlineLvl w:val="4"/>
    </w:pPr>
    <w:rPr>
      <w:lang w:eastAsia="es-ES"/>
    </w:rPr>
  </w:style>
  <w:style w:type="paragraph" w:styleId="Ttulo6">
    <w:name w:val="heading 6"/>
    <w:basedOn w:val="Ttulo5"/>
    <w:next w:val="Normal"/>
    <w:qFormat/>
    <w:rsid w:val="009A6269"/>
    <w:pPr>
      <w:numPr>
        <w:ilvl w:val="5"/>
      </w:numPr>
      <w:tabs>
        <w:tab w:val="clear" w:pos="1134"/>
        <w:tab w:val="left" w:pos="1247"/>
      </w:tabs>
      <w:outlineLvl w:val="5"/>
    </w:pPr>
    <w:rPr>
      <w:sz w:val="22"/>
    </w:rPr>
  </w:style>
  <w:style w:type="paragraph" w:styleId="Ttulo7">
    <w:name w:val="heading 7"/>
    <w:basedOn w:val="Ttulo6"/>
    <w:next w:val="Normal"/>
    <w:qFormat/>
    <w:rsid w:val="009A6269"/>
    <w:pPr>
      <w:numPr>
        <w:ilvl w:val="6"/>
      </w:numPr>
      <w:tabs>
        <w:tab w:val="clear" w:pos="1247"/>
        <w:tab w:val="left" w:pos="1361"/>
      </w:tabs>
      <w:outlineLvl w:val="6"/>
    </w:pPr>
    <w:rPr>
      <w:b w:val="0"/>
    </w:rPr>
  </w:style>
  <w:style w:type="paragraph" w:styleId="Ttulo8">
    <w:name w:val="heading 8"/>
    <w:basedOn w:val="Ttulo7"/>
    <w:next w:val="Normal"/>
    <w:qFormat/>
    <w:rsid w:val="009A6269"/>
    <w:pPr>
      <w:numPr>
        <w:ilvl w:val="7"/>
      </w:numPr>
      <w:tabs>
        <w:tab w:val="clear" w:pos="1361"/>
        <w:tab w:val="left" w:pos="1474"/>
      </w:tabs>
      <w:outlineLvl w:val="7"/>
    </w:pPr>
  </w:style>
  <w:style w:type="paragraph" w:styleId="Ttulo9">
    <w:name w:val="heading 9"/>
    <w:basedOn w:val="Ttulo8"/>
    <w:next w:val="Normal"/>
    <w:qFormat/>
    <w:rsid w:val="009A6269"/>
    <w:pPr>
      <w:numPr>
        <w:ilvl w:val="8"/>
      </w:numPr>
      <w:tabs>
        <w:tab w:val="clear" w:pos="1474"/>
        <w:tab w:val="left" w:pos="1588"/>
      </w:tabs>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pgrafe">
    <w:name w:val="Epígrafe"/>
    <w:basedOn w:val="Normal"/>
    <w:next w:val="Normal"/>
    <w:qFormat/>
    <w:rsid w:val="00E40654"/>
    <w:pPr>
      <w:spacing w:before="120" w:after="120"/>
      <w:jc w:val="center"/>
    </w:pPr>
    <w:rPr>
      <w:b/>
      <w:sz w:val="18"/>
    </w:rPr>
  </w:style>
  <w:style w:type="paragraph" w:styleId="TDC1">
    <w:name w:val="toc 1"/>
    <w:basedOn w:val="Normal"/>
    <w:next w:val="Normal"/>
    <w:uiPriority w:val="39"/>
    <w:qFormat/>
    <w:rsid w:val="004819DB"/>
    <w:pPr>
      <w:tabs>
        <w:tab w:val="left" w:pos="425"/>
        <w:tab w:val="right" w:leader="dot" w:pos="8930"/>
      </w:tabs>
      <w:spacing w:before="160" w:after="120"/>
      <w:ind w:left="284" w:hanging="284"/>
      <w:jc w:val="left"/>
    </w:pPr>
    <w:rPr>
      <w:b/>
      <w:bCs/>
      <w:noProof/>
      <w:color w:val="003245"/>
      <w:szCs w:val="22"/>
    </w:rPr>
  </w:style>
  <w:style w:type="paragraph" w:styleId="TDC2">
    <w:name w:val="toc 2"/>
    <w:basedOn w:val="Normal"/>
    <w:next w:val="Normal"/>
    <w:autoRedefine/>
    <w:uiPriority w:val="39"/>
    <w:qFormat/>
    <w:rsid w:val="003600EB"/>
    <w:pPr>
      <w:tabs>
        <w:tab w:val="left" w:pos="851"/>
        <w:tab w:val="right" w:leader="dot" w:pos="8930"/>
      </w:tabs>
      <w:spacing w:before="80" w:after="80"/>
      <w:ind w:left="851" w:hanging="567"/>
      <w:jc w:val="left"/>
    </w:pPr>
    <w:rPr>
      <w:rFonts w:cs="Arial"/>
      <w:noProof/>
      <w:color w:val="003245"/>
      <w:szCs w:val="22"/>
      <w:lang w:val="es-ES_tradnl" w:eastAsia="en-US"/>
    </w:rPr>
  </w:style>
  <w:style w:type="paragraph" w:customStyle="1" w:styleId="BulletNivel1">
    <w:name w:val="Bullet Nivel 1"/>
    <w:basedOn w:val="Normal"/>
    <w:link w:val="BulletNivel1Car"/>
    <w:autoRedefine/>
    <w:qFormat/>
    <w:rsid w:val="00875D95"/>
    <w:pPr>
      <w:numPr>
        <w:numId w:val="1"/>
      </w:numPr>
      <w:spacing w:before="180"/>
      <w:ind w:left="568" w:right="425" w:hanging="284"/>
    </w:pPr>
    <w:rPr>
      <w:szCs w:val="22"/>
      <w:lang w:eastAsia="en-US"/>
    </w:rPr>
  </w:style>
  <w:style w:type="paragraph" w:customStyle="1" w:styleId="BulletNivel2">
    <w:name w:val="Bullet Nivel 2"/>
    <w:basedOn w:val="Normal"/>
    <w:link w:val="BulletNivel2Car"/>
    <w:autoRedefine/>
    <w:qFormat/>
    <w:rsid w:val="0089544E"/>
    <w:pPr>
      <w:numPr>
        <w:numId w:val="3"/>
      </w:numPr>
      <w:tabs>
        <w:tab w:val="left" w:pos="737"/>
      </w:tabs>
      <w:spacing w:before="180"/>
      <w:ind w:left="737" w:right="851" w:hanging="170"/>
    </w:pPr>
    <w:rPr>
      <w:color w:val="808080"/>
      <w:sz w:val="18"/>
      <w:lang w:val="en-US"/>
    </w:rPr>
  </w:style>
  <w:style w:type="paragraph" w:customStyle="1" w:styleId="BulletNivel3">
    <w:name w:val="Bullet Nivel 3"/>
    <w:basedOn w:val="Normal"/>
    <w:link w:val="BulletNivel3Car"/>
    <w:autoRedefine/>
    <w:qFormat/>
    <w:rsid w:val="00EC0E39"/>
    <w:pPr>
      <w:numPr>
        <w:numId w:val="4"/>
      </w:numPr>
      <w:tabs>
        <w:tab w:val="left" w:pos="907"/>
      </w:tabs>
      <w:spacing w:before="180"/>
      <w:ind w:left="907" w:right="851" w:hanging="170"/>
    </w:pPr>
    <w:rPr>
      <w:color w:val="7F7F7F"/>
      <w:kern w:val="32"/>
      <w:sz w:val="18"/>
      <w:szCs w:val="22"/>
      <w:lang w:val="en-US" w:eastAsia="en-US"/>
    </w:rPr>
  </w:style>
  <w:style w:type="paragraph" w:styleId="Mapadeldocumento">
    <w:name w:val="Document Map"/>
    <w:basedOn w:val="Normal"/>
    <w:semiHidden/>
    <w:pPr>
      <w:shd w:val="clear" w:color="auto" w:fill="000080"/>
    </w:pPr>
    <w:rPr>
      <w:rFonts w:ascii="Tahoma" w:hAnsi="Tahoma" w:cs="Tahoma"/>
    </w:rPr>
  </w:style>
  <w:style w:type="paragraph" w:styleId="Textonotapie">
    <w:name w:val="footnote text"/>
    <w:basedOn w:val="Normal"/>
    <w:link w:val="TextonotapieCar"/>
    <w:autoRedefine/>
    <w:uiPriority w:val="99"/>
    <w:qFormat/>
    <w:rsid w:val="00A21A4B"/>
    <w:pPr>
      <w:spacing w:before="40" w:after="40"/>
    </w:pPr>
    <w:rPr>
      <w:sz w:val="16"/>
    </w:rPr>
  </w:style>
  <w:style w:type="character" w:customStyle="1" w:styleId="Ttulo1Car">
    <w:name w:val="Título 1 Car"/>
    <w:link w:val="Ttulo1"/>
    <w:rsid w:val="001653AF"/>
    <w:rPr>
      <w:rFonts w:ascii="Telefonica Headline Light" w:hAnsi="Telefonica Headline Light" w:cs="Arial"/>
      <w:b/>
      <w:color w:val="FFFFFF"/>
      <w:sz w:val="40"/>
      <w:szCs w:val="40"/>
      <w:shd w:val="clear" w:color="auto" w:fill="0066FF"/>
      <w:lang w:val="es-ES_tradnl" w:eastAsia="en-US"/>
    </w:rPr>
  </w:style>
  <w:style w:type="character" w:customStyle="1" w:styleId="Ttulo2Car">
    <w:name w:val="Título 2 Car"/>
    <w:link w:val="Ttulo2"/>
    <w:rsid w:val="00EC7934"/>
    <w:rPr>
      <w:rFonts w:ascii="Telefonica Headline Light" w:hAnsi="Telefonica Headline Light" w:cs="Arial"/>
      <w:b/>
      <w:color w:val="003245"/>
      <w:sz w:val="32"/>
      <w:szCs w:val="32"/>
      <w:lang w:val="es-ES_tradnl" w:eastAsia="en-US"/>
    </w:rPr>
  </w:style>
  <w:style w:type="character" w:customStyle="1" w:styleId="Ttulo3Car">
    <w:name w:val="Título 3 Car"/>
    <w:link w:val="Ttulo3"/>
    <w:rsid w:val="00AE0D32"/>
    <w:rPr>
      <w:rFonts w:ascii="Telefonica Headline Light" w:hAnsi="Telefonica Headline Light" w:cs="Arial"/>
      <w:b/>
      <w:bCs/>
      <w:color w:val="003245"/>
      <w:sz w:val="28"/>
      <w:szCs w:val="26"/>
      <w:lang w:val="es-ES_tradnl" w:eastAsia="en-US"/>
    </w:rPr>
  </w:style>
  <w:style w:type="character" w:customStyle="1" w:styleId="Ttulo4Car">
    <w:name w:val="Título 4 Car"/>
    <w:link w:val="Ttulo4"/>
    <w:rsid w:val="00CD3946"/>
    <w:rPr>
      <w:rFonts w:ascii="Telefonica Headline Light" w:hAnsi="Telefonica Headline Light" w:cs="Arial"/>
      <w:b/>
      <w:color w:val="003245"/>
      <w:sz w:val="24"/>
      <w:szCs w:val="28"/>
      <w:lang w:val="es-ES_tradnl" w:eastAsia="en-US"/>
    </w:rPr>
  </w:style>
  <w:style w:type="character" w:customStyle="1" w:styleId="BulletNivel1Car">
    <w:name w:val="Bullet Nivel 1 Car"/>
    <w:link w:val="BulletNivel1"/>
    <w:rsid w:val="00875D95"/>
    <w:rPr>
      <w:szCs w:val="22"/>
      <w:lang w:eastAsia="en-US"/>
    </w:rPr>
  </w:style>
  <w:style w:type="character" w:customStyle="1" w:styleId="TextonotapieCar">
    <w:name w:val="Texto nota pie Car"/>
    <w:link w:val="Textonotapie"/>
    <w:uiPriority w:val="99"/>
    <w:rsid w:val="00A21A4B"/>
    <w:rPr>
      <w:sz w:val="16"/>
    </w:rPr>
  </w:style>
  <w:style w:type="character" w:styleId="Refdenotaalpie">
    <w:name w:val="footnote reference"/>
    <w:qFormat/>
    <w:rsid w:val="00A21A4B"/>
    <w:rPr>
      <w:rFonts w:ascii="Telefonica Text" w:hAnsi="Telefonica Text"/>
      <w:sz w:val="16"/>
      <w:vertAlign w:val="superscript"/>
    </w:rPr>
  </w:style>
  <w:style w:type="paragraph" w:styleId="TDC3">
    <w:name w:val="toc 3"/>
    <w:basedOn w:val="Normal"/>
    <w:next w:val="Normal"/>
    <w:autoRedefine/>
    <w:uiPriority w:val="39"/>
    <w:qFormat/>
    <w:rsid w:val="002E762B"/>
    <w:pPr>
      <w:tabs>
        <w:tab w:val="left" w:pos="851"/>
        <w:tab w:val="right" w:leader="dot" w:pos="8930"/>
      </w:tabs>
      <w:spacing w:before="80" w:after="80"/>
      <w:ind w:left="1134" w:hanging="567"/>
    </w:pPr>
    <w:rPr>
      <w:color w:val="003245"/>
    </w:rPr>
  </w:style>
  <w:style w:type="paragraph" w:customStyle="1" w:styleId="EncabTablas">
    <w:name w:val="Encab.Tablas"/>
    <w:basedOn w:val="Normal"/>
    <w:next w:val="Normal"/>
    <w:link w:val="EncabTablasCar"/>
    <w:qFormat/>
    <w:rsid w:val="00BB70DE"/>
    <w:pPr>
      <w:jc w:val="center"/>
    </w:pPr>
    <w:rPr>
      <w:b/>
      <w:color w:val="FFFFFF"/>
    </w:rPr>
  </w:style>
  <w:style w:type="character" w:customStyle="1" w:styleId="EncabTablasCar">
    <w:name w:val="Encab.Tablas Car"/>
    <w:link w:val="EncabTablas"/>
    <w:rsid w:val="00BB70DE"/>
    <w:rPr>
      <w:b/>
      <w:color w:val="FFFFFF"/>
    </w:rPr>
  </w:style>
  <w:style w:type="paragraph" w:customStyle="1" w:styleId="TextoTabla">
    <w:name w:val="Texto Tabla"/>
    <w:basedOn w:val="Normal"/>
    <w:link w:val="TextoTablaCar"/>
    <w:qFormat/>
    <w:rsid w:val="0062730E"/>
    <w:rPr>
      <w:sz w:val="18"/>
      <w:lang w:eastAsia="en-US"/>
    </w:rPr>
  </w:style>
  <w:style w:type="character" w:customStyle="1" w:styleId="TextoTablaCar">
    <w:name w:val="Texto Tabla Car"/>
    <w:link w:val="TextoTabla"/>
    <w:rsid w:val="0062730E"/>
    <w:rPr>
      <w:sz w:val="18"/>
      <w:lang w:eastAsia="en-US"/>
    </w:rPr>
  </w:style>
  <w:style w:type="table" w:styleId="Tablaconcuadrcula">
    <w:name w:val="Table Grid"/>
    <w:basedOn w:val="Tablanormal"/>
    <w:rsid w:val="00EE59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Nivel2Car">
    <w:name w:val="Bullet Nivel 2 Car"/>
    <w:link w:val="BulletNivel2"/>
    <w:rsid w:val="0089544E"/>
    <w:rPr>
      <w:color w:val="808080"/>
      <w:sz w:val="18"/>
      <w:lang w:val="en-US"/>
    </w:rPr>
  </w:style>
  <w:style w:type="character" w:customStyle="1" w:styleId="BulletNivel3Car">
    <w:name w:val="Bullet Nivel 3 Car"/>
    <w:link w:val="BulletNivel3"/>
    <w:rsid w:val="00EC0E39"/>
    <w:rPr>
      <w:color w:val="7F7F7F"/>
      <w:kern w:val="32"/>
      <w:sz w:val="18"/>
      <w:szCs w:val="22"/>
      <w:lang w:val="en-US" w:eastAsia="en-US"/>
    </w:rPr>
  </w:style>
  <w:style w:type="paragraph" w:customStyle="1" w:styleId="BulletVietatablaIbercomnivel1">
    <w:name w:val="Bullet Viñeta tabla Ibercom nivel1"/>
    <w:basedOn w:val="Normal"/>
    <w:rsid w:val="00EC0E39"/>
    <w:pPr>
      <w:numPr>
        <w:numId w:val="6"/>
      </w:numPr>
      <w:tabs>
        <w:tab w:val="clear" w:pos="417"/>
      </w:tabs>
      <w:ind w:left="227" w:hanging="170"/>
    </w:pPr>
  </w:style>
  <w:style w:type="paragraph" w:customStyle="1" w:styleId="BulletVietatablaIbercomnivel2">
    <w:name w:val="Bullet Viñeta tabla Ibercom nivel2"/>
    <w:basedOn w:val="Normal"/>
    <w:link w:val="BulletVietatablaIbercomnivel2Car"/>
    <w:rsid w:val="00EC0E39"/>
    <w:pPr>
      <w:numPr>
        <w:numId w:val="7"/>
      </w:numPr>
      <w:ind w:left="510" w:right="113" w:hanging="170"/>
    </w:pPr>
    <w:rPr>
      <w:snapToGrid w:val="0"/>
      <w:sz w:val="16"/>
      <w:szCs w:val="14"/>
      <w:lang w:eastAsia="en-US"/>
    </w:rPr>
  </w:style>
  <w:style w:type="character" w:customStyle="1" w:styleId="BulletVietatablaIbercomnivel2Car">
    <w:name w:val="Bullet Viñeta tabla Ibercom nivel2 Car"/>
    <w:link w:val="BulletVietatablaIbercomnivel2"/>
    <w:rsid w:val="00EC0E39"/>
    <w:rPr>
      <w:snapToGrid w:val="0"/>
      <w:sz w:val="16"/>
      <w:szCs w:val="14"/>
      <w:lang w:eastAsia="en-US"/>
    </w:rPr>
  </w:style>
  <w:style w:type="paragraph" w:styleId="Encabezado">
    <w:name w:val="header"/>
    <w:basedOn w:val="Normal"/>
    <w:link w:val="EncabezadoCar"/>
    <w:uiPriority w:val="99"/>
    <w:rsid w:val="00200300"/>
    <w:pPr>
      <w:tabs>
        <w:tab w:val="center" w:pos="4252"/>
        <w:tab w:val="right" w:pos="8504"/>
      </w:tabs>
    </w:pPr>
  </w:style>
  <w:style w:type="character" w:customStyle="1" w:styleId="EncabezadoCar">
    <w:name w:val="Encabezado Car"/>
    <w:basedOn w:val="Fuentedeprrafopredeter"/>
    <w:link w:val="Encabezado"/>
    <w:uiPriority w:val="99"/>
    <w:rsid w:val="00200300"/>
  </w:style>
  <w:style w:type="paragraph" w:styleId="Piedepgina">
    <w:name w:val="footer"/>
    <w:basedOn w:val="Normal"/>
    <w:link w:val="PiedepginaCar"/>
    <w:uiPriority w:val="99"/>
    <w:rsid w:val="00200300"/>
    <w:pPr>
      <w:tabs>
        <w:tab w:val="center" w:pos="4252"/>
        <w:tab w:val="right" w:pos="8504"/>
      </w:tabs>
    </w:pPr>
  </w:style>
  <w:style w:type="character" w:customStyle="1" w:styleId="PiedepginaCar">
    <w:name w:val="Pie de página Car"/>
    <w:basedOn w:val="Fuentedeprrafopredeter"/>
    <w:link w:val="Piedepgina"/>
    <w:uiPriority w:val="99"/>
    <w:rsid w:val="00200300"/>
  </w:style>
  <w:style w:type="character" w:styleId="Refdecomentario">
    <w:name w:val="annotation reference"/>
    <w:rsid w:val="00313D47"/>
    <w:rPr>
      <w:sz w:val="16"/>
      <w:szCs w:val="16"/>
    </w:rPr>
  </w:style>
  <w:style w:type="character" w:styleId="Hipervnculo">
    <w:name w:val="Hyperlink"/>
    <w:uiPriority w:val="99"/>
    <w:unhideWhenUsed/>
    <w:rsid w:val="009D7853"/>
    <w:rPr>
      <w:color w:val="0563C1"/>
      <w:u w:val="single"/>
    </w:rPr>
  </w:style>
  <w:style w:type="character" w:styleId="Hipervnculovisitado">
    <w:name w:val="FollowedHyperlink"/>
    <w:rsid w:val="006B43BA"/>
    <w:rPr>
      <w:color w:val="954F72"/>
      <w:u w:val="single"/>
    </w:rPr>
  </w:style>
  <w:style w:type="paragraph" w:styleId="Prrafodelista">
    <w:name w:val="List Paragraph"/>
    <w:basedOn w:val="Normal"/>
    <w:uiPriority w:val="34"/>
    <w:rsid w:val="00513FEA"/>
    <w:pPr>
      <w:ind w:left="720"/>
      <w:contextualSpacing/>
    </w:pPr>
  </w:style>
  <w:style w:type="table" w:customStyle="1" w:styleId="Tablaconcuadrcula1">
    <w:name w:val="Tabla con cuadrícula1"/>
    <w:basedOn w:val="Tablanormal"/>
    <w:next w:val="Tablaconcuadrcula"/>
    <w:uiPriority w:val="39"/>
    <w:rsid w:val="005A4AD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rsid w:val="00C90B8C"/>
    <w:rPr>
      <w:rFonts w:ascii="Segoe UI" w:hAnsi="Segoe UI" w:cs="Segoe UI"/>
      <w:sz w:val="18"/>
      <w:szCs w:val="18"/>
    </w:rPr>
  </w:style>
  <w:style w:type="character" w:customStyle="1" w:styleId="TextodegloboCar">
    <w:name w:val="Texto de globo Car"/>
    <w:basedOn w:val="Fuentedeprrafopredeter"/>
    <w:link w:val="Textodeglobo"/>
    <w:rsid w:val="00C90B8C"/>
    <w:rPr>
      <w:rFonts w:ascii="Segoe UI" w:hAnsi="Segoe UI" w:cs="Segoe UI"/>
      <w:sz w:val="18"/>
      <w:szCs w:val="18"/>
    </w:rPr>
  </w:style>
  <w:style w:type="paragraph" w:styleId="TtuloTDC">
    <w:name w:val="TOC Heading"/>
    <w:basedOn w:val="Ttulo1"/>
    <w:next w:val="Normal"/>
    <w:uiPriority w:val="39"/>
    <w:unhideWhenUsed/>
    <w:qFormat/>
    <w:rsid w:val="00D47222"/>
    <w:pPr>
      <w:keepLines/>
      <w:pageBreakBefore w:val="0"/>
      <w:numPr>
        <w:numId w:val="0"/>
      </w:numPr>
      <w:pBdr>
        <w:top w:val="none" w:sz="0" w:space="0" w:color="auto"/>
        <w:left w:val="none" w:sz="0" w:space="0" w:color="auto"/>
        <w:bottom w:val="none" w:sz="0" w:space="0" w:color="auto"/>
        <w:right w:val="none" w:sz="0" w:space="0" w:color="auto"/>
      </w:pBdr>
      <w:shd w:val="clear" w:color="auto" w:fill="auto"/>
      <w:tabs>
        <w:tab w:val="clear" w:pos="851"/>
      </w:tabs>
      <w:spacing w:after="0"/>
      <w:jc w:val="both"/>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4">
    <w:name w:val="toc 4"/>
    <w:basedOn w:val="Normal"/>
    <w:next w:val="Normal"/>
    <w:autoRedefine/>
    <w:uiPriority w:val="39"/>
    <w:rsid w:val="002E762B"/>
    <w:pPr>
      <w:tabs>
        <w:tab w:val="left" w:pos="1540"/>
        <w:tab w:val="right" w:leader="dot" w:pos="8919"/>
      </w:tabs>
      <w:spacing w:after="100"/>
      <w:ind w:left="851"/>
    </w:pPr>
    <w:rPr>
      <w:noProof/>
      <w:color w:val="323E4F" w:themeColor="text2" w:themeShade="BF"/>
    </w:rPr>
  </w:style>
  <w:style w:type="paragraph" w:customStyle="1" w:styleId="epgrafe0">
    <w:name w:val="epígrafe"/>
    <w:basedOn w:val="Normal"/>
    <w:rsid w:val="000C42C8"/>
    <w:pPr>
      <w:jc w:val="left"/>
    </w:pPr>
    <w:rPr>
      <w:rFonts w:ascii="Helv 11pt" w:hAnsi="Helv 11pt"/>
      <w:sz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9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gif"/></Relationships>
</file>

<file path=word/_rels/settings.xml.rels><?xml version="1.0" encoding="UTF-8" standalone="yes"?>
<Relationships xmlns="http://schemas.openxmlformats.org/package/2006/relationships"><Relationship Id="rId1" Type="http://schemas.openxmlformats.org/officeDocument/2006/relationships/attachedTemplate" Target="file:///D:\t124697\Mis%20documentos\Plantillas%20personalizadas%20de%20Office\Normal%20-%20copi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or xmlns="c968ab24-0b75-4821-9733-b46fa4daadeb">Documentación</Por>
    <_DCDateModified xmlns="http://schemas.microsoft.com/sharepoint/v3/fields">2017-01-30T23:00:00+00:00</_DCDateModified>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8B6DF8D291AC44B80064906AAE24758" ma:contentTypeVersion="8" ma:contentTypeDescription="Crear nuevo documento." ma:contentTypeScope="" ma:versionID="f875d757d43294e75d803fcde1a5b6b4">
  <xsd:schema xmlns:xsd="http://www.w3.org/2001/XMLSchema" xmlns:xs="http://www.w3.org/2001/XMLSchema" xmlns:p="http://schemas.microsoft.com/office/2006/metadata/properties" xmlns:ns2="http://schemas.microsoft.com/sharepoint/v3/fields" xmlns:ns3="c968ab24-0b75-4821-9733-b46fa4daadeb" targetNamespace="http://schemas.microsoft.com/office/2006/metadata/properties" ma:root="true" ma:fieldsID="e7c83050dd8de41a092ae27919f32ead" ns2:_="" ns3:_="">
    <xsd:import namespace="http://schemas.microsoft.com/sharepoint/v3/fields"/>
    <xsd:import namespace="c968ab24-0b75-4821-9733-b46fa4daadeb"/>
    <xsd:element name="properties">
      <xsd:complexType>
        <xsd:sequence>
          <xsd:element name="documentManagement">
            <xsd:complexType>
              <xsd:all>
                <xsd:element ref="ns2:_DCDateModified" minOccurs="0"/>
                <xsd:element ref="ns3:Po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2" nillable="true" ma:displayName="Actualizado" ma:description="Fecha en la que se modificó el recurso por última vez" ma:format="DateOnly"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968ab24-0b75-4821-9733-b46fa4daadeb" elementFormDefault="qualified">
    <xsd:import namespace="http://schemas.microsoft.com/office/2006/documentManagement/types"/>
    <xsd:import namespace="http://schemas.microsoft.com/office/infopath/2007/PartnerControls"/>
    <xsd:element name="Por" ma:index="3" nillable="true" ma:displayName="Por" ma:default="Documentación" ma:internalName="Por">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Tipo de contenido"/>
        <xsd:element ref="dc:title" minOccurs="0" maxOccurs="1" ma:index="4" ma:displayName="Título"/>
        <xsd:element ref="dc:subject" minOccurs="0" maxOccurs="1"/>
        <xsd:element ref="dc:description" minOccurs="0" maxOccurs="1" ma:index="1" ma:displayName="Comentario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E05A283-725D-4AE1-8004-C62E9EE1FA80}">
  <ds:schemaRefs>
    <ds:schemaRef ds:uri="http://schemas.microsoft.com/sharepoint/v3/contenttype/forms"/>
  </ds:schemaRefs>
</ds:datastoreItem>
</file>

<file path=customXml/itemProps2.xml><?xml version="1.0" encoding="utf-8"?>
<ds:datastoreItem xmlns:ds="http://schemas.openxmlformats.org/officeDocument/2006/customXml" ds:itemID="{E22BA883-7E1B-4647-ADF7-CD3C8EAD368D}">
  <ds:schemaRefs>
    <ds:schemaRef ds:uri="http://schemas.microsoft.com/office/2006/metadata/properties"/>
    <ds:schemaRef ds:uri="http://schemas.microsoft.com/office/infopath/2007/PartnerControls"/>
    <ds:schemaRef ds:uri="c968ab24-0b75-4821-9733-b46fa4daadeb"/>
    <ds:schemaRef ds:uri="http://schemas.microsoft.com/sharepoint/v3/fields"/>
  </ds:schemaRefs>
</ds:datastoreItem>
</file>

<file path=customXml/itemProps3.xml><?xml version="1.0" encoding="utf-8"?>
<ds:datastoreItem xmlns:ds="http://schemas.openxmlformats.org/officeDocument/2006/customXml" ds:itemID="{EEE36807-5970-4579-AF8B-B7FA04AF7CF7}">
  <ds:schemaRefs>
    <ds:schemaRef ds:uri="http://schemas.openxmlformats.org/officeDocument/2006/bibliography"/>
  </ds:schemaRefs>
</ds:datastoreItem>
</file>

<file path=customXml/itemProps4.xml><?xml version="1.0" encoding="utf-8"?>
<ds:datastoreItem xmlns:ds="http://schemas.openxmlformats.org/officeDocument/2006/customXml" ds:itemID="{50D02CF7-940D-4FD4-B06B-1253CBCAAD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c968ab24-0b75-4821-9733-b46fa4daad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 - copia.dotx</Template>
  <TotalTime>6</TotalTime>
  <Pages>6</Pages>
  <Words>1566</Words>
  <Characters>8617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Telefonica</Company>
  <LinksUpToDate>false</LinksUpToDate>
  <CharactersWithSpaces>10163</CharactersWithSpaces>
  <SharedDoc>false</SharedDoc>
  <HLinks>
    <vt:vector size="12" baseType="variant">
      <vt:variant>
        <vt:i4>3538979</vt:i4>
      </vt:variant>
      <vt:variant>
        <vt:i4>60</vt:i4>
      </vt:variant>
      <vt:variant>
        <vt:i4>0</vt:i4>
      </vt:variant>
      <vt:variant>
        <vt:i4>5</vt:i4>
      </vt:variant>
      <vt:variant>
        <vt:lpwstr>https://portalti.telefonica.es/portalti</vt:lpwstr>
      </vt:variant>
      <vt:variant>
        <vt:lpwstr/>
      </vt:variant>
      <vt:variant>
        <vt:i4>5177417</vt:i4>
      </vt:variant>
      <vt:variant>
        <vt:i4>51</vt:i4>
      </vt:variant>
      <vt:variant>
        <vt:i4>0</vt:i4>
      </vt:variant>
      <vt:variant>
        <vt:i4>5</vt:i4>
      </vt:variant>
      <vt:variant>
        <vt:lpwstr>http://www.microsoft.com/en-us/download/details.aspx?id=13602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Documentación</dc:creator>
  <cp:keywords/>
  <dc:description/>
  <cp:lastModifiedBy>MARIA DOLORES CARRASCO MORENO</cp:lastModifiedBy>
  <cp:revision>5</cp:revision>
  <cp:lastPrinted>2015-09-04T10:20:00Z</cp:lastPrinted>
  <dcterms:created xsi:type="dcterms:W3CDTF">2021-12-01T16:17:00Z</dcterms:created>
  <dcterms:modified xsi:type="dcterms:W3CDTF">2021-12-02T11:59:00Z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0x01010048B6DF8D291AC44B80064906AAE24758</vt:lpwstr>
  </property>
</Properties>
</file>